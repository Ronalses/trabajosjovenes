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465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7296FD19" w14:textId="77777777" w:rsidTr="001B6ED9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A55F37F" w14:textId="77777777" w:rsidR="003D1B71" w:rsidRPr="00665F95" w:rsidRDefault="003D1B71" w:rsidP="001B6ED9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s-CL" w:eastAsia="es-CL"/>
              </w:rPr>
              <mc:AlternateContent>
                <mc:Choice Requires="wps">
                  <w:drawing>
                    <wp:inline distT="0" distB="0" distL="0" distR="0" wp14:anchorId="4EA4CB70" wp14:editId="0CF49EE4">
                      <wp:extent cx="45719" cy="45719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7B7F59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EA4CB70" id="Elipse 3" o:spid="_x0000_s1026" alt="foto de cara de mujer" style="width:3.6pt;height:3.6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437B7F59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E6B472C" w14:textId="77777777" w:rsidR="003D1B71" w:rsidRPr="00665F95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4963C5F" w14:textId="77777777" w:rsidR="003D1B71" w:rsidRPr="00665F95" w:rsidRDefault="00C65DD6" w:rsidP="001B6ED9">
            <w:pPr>
              <w:pStyle w:val="Puesto"/>
            </w:pPr>
            <w:r>
              <w:t>Isidora Fern</w:t>
            </w:r>
            <w:bookmarkStart w:id="0" w:name="_GoBack"/>
            <w:bookmarkEnd w:id="0"/>
            <w:r>
              <w:t>anda</w:t>
            </w:r>
            <w:r w:rsidR="003D1B71" w:rsidRPr="00665F95">
              <w:rPr>
                <w:lang w:bidi="es-ES"/>
              </w:rPr>
              <w:br/>
            </w:r>
            <w:r>
              <w:t>Badilla Gutiérrez</w:t>
            </w:r>
          </w:p>
        </w:tc>
      </w:tr>
      <w:tr w:rsidR="003D1B71" w:rsidRPr="00CA16E3" w14:paraId="4C65FF29" w14:textId="77777777" w:rsidTr="001B6ED9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5789A33" w14:textId="77777777" w:rsidR="003D1B71" w:rsidRPr="00665F95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EC06295" w14:textId="77777777" w:rsidR="003D1B71" w:rsidRPr="00665F95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5592AF9E" w14:textId="77777777" w:rsidR="00C65DD6" w:rsidRDefault="003D1B71" w:rsidP="001B6ED9">
            <w:pPr>
              <w:pStyle w:val="Ttulo2"/>
            </w:pPr>
            <w:r w:rsidRPr="00F20161">
              <w:t>Experiencia</w:t>
            </w:r>
          </w:p>
          <w:p w14:paraId="0BD9F882" w14:textId="69EC020C" w:rsidR="008F7E4E" w:rsidRDefault="008F7E4E" w:rsidP="001B6ED9">
            <w:r>
              <w:t>Enero 2020- Febrero 2021</w:t>
            </w:r>
          </w:p>
          <w:p w14:paraId="776810CB" w14:textId="77192937" w:rsidR="003D1B71" w:rsidRDefault="00C65DD6" w:rsidP="001B6ED9">
            <w:r>
              <w:t>Ayudante de Laboratorista Dental</w:t>
            </w:r>
            <w:r w:rsidR="008F7E4E">
              <w:t xml:space="preserve"> “Humberto Badilla”</w:t>
            </w:r>
          </w:p>
          <w:p w14:paraId="7F47AB51" w14:textId="1D725717" w:rsidR="008F7E4E" w:rsidRPr="00C65DD6" w:rsidRDefault="008F7E4E" w:rsidP="001B6ED9">
            <w:r>
              <w:t>Puente Alto</w:t>
            </w:r>
          </w:p>
          <w:sdt>
            <w:sdtPr>
              <w:id w:val="-1554227259"/>
              <w:placeholder>
                <w:docPart w:val="F8657631FA9D459CBC207D56E281D733"/>
              </w:placeholder>
              <w:temporary/>
              <w:showingPlcHdr/>
              <w15:appearance w15:val="hidden"/>
            </w:sdtPr>
            <w:sdtEndPr/>
            <w:sdtContent>
              <w:p w14:paraId="6E593820" w14:textId="77777777" w:rsidR="003D1B71" w:rsidRPr="00F20161" w:rsidRDefault="003D1B71" w:rsidP="001B6ED9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74298D6F" w14:textId="5FB712F4" w:rsidR="008F7E4E" w:rsidRDefault="008F7E4E" w:rsidP="001B6ED9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8648A3">
              <w:rPr>
                <w:b w:val="0"/>
                <w:bCs/>
                <w:i/>
                <w:iCs/>
              </w:rPr>
              <w:t>Años 2004-2005</w:t>
            </w:r>
            <w:r w:rsidR="008648A3">
              <w:rPr>
                <w:b w:val="0"/>
                <w:bCs/>
              </w:rPr>
              <w:t xml:space="preserve"> c</w:t>
            </w:r>
            <w:r>
              <w:rPr>
                <w:b w:val="0"/>
                <w:bCs/>
              </w:rPr>
              <w:t xml:space="preserve">urso </w:t>
            </w:r>
            <w:r w:rsidR="008648A3">
              <w:rPr>
                <w:b w:val="0"/>
                <w:bCs/>
              </w:rPr>
              <w:t>prekínder</w:t>
            </w:r>
            <w:r>
              <w:rPr>
                <w:b w:val="0"/>
                <w:bCs/>
              </w:rPr>
              <w:t xml:space="preserve"> y kínder en Colegio “</w:t>
            </w:r>
            <w:r w:rsidR="00C65DD6" w:rsidRPr="008F7E4E">
              <w:rPr>
                <w:b w:val="0"/>
                <w:bCs/>
              </w:rPr>
              <w:t>Alicante del sol</w:t>
            </w:r>
            <w:r>
              <w:rPr>
                <w:b w:val="0"/>
                <w:bCs/>
              </w:rPr>
              <w:t>”</w:t>
            </w:r>
          </w:p>
          <w:p w14:paraId="5A306E68" w14:textId="77777777" w:rsidR="008F7E4E" w:rsidRDefault="008F7E4E" w:rsidP="001B6ED9">
            <w:pPr>
              <w:pStyle w:val="Nombredelaescuela"/>
              <w:spacing w:line="216" w:lineRule="auto"/>
              <w:rPr>
                <w:b w:val="0"/>
                <w:bCs/>
              </w:rPr>
            </w:pPr>
          </w:p>
          <w:p w14:paraId="7E7D3A9D" w14:textId="154D0FEA" w:rsidR="008F7E4E" w:rsidRDefault="008F7E4E" w:rsidP="001B6ED9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8648A3">
              <w:rPr>
                <w:b w:val="0"/>
                <w:bCs/>
                <w:i/>
                <w:iCs/>
              </w:rPr>
              <w:t>Año 2008</w:t>
            </w:r>
            <w:r>
              <w:rPr>
                <w:b w:val="0"/>
                <w:bCs/>
              </w:rPr>
              <w:t xml:space="preserve"> curso 1ero Básico en </w:t>
            </w:r>
            <w:r w:rsidR="00C65DD6" w:rsidRPr="008F7E4E">
              <w:rPr>
                <w:b w:val="0"/>
                <w:bCs/>
              </w:rPr>
              <w:t xml:space="preserve">Colegio </w:t>
            </w:r>
            <w:r>
              <w:rPr>
                <w:b w:val="0"/>
                <w:bCs/>
              </w:rPr>
              <w:t>“</w:t>
            </w:r>
            <w:r w:rsidR="00C65DD6" w:rsidRPr="008F7E4E">
              <w:rPr>
                <w:b w:val="0"/>
                <w:bCs/>
              </w:rPr>
              <w:t>Los Olmos</w:t>
            </w:r>
            <w:r>
              <w:rPr>
                <w:b w:val="0"/>
                <w:bCs/>
              </w:rPr>
              <w:t>”</w:t>
            </w:r>
          </w:p>
          <w:p w14:paraId="7FBD8574" w14:textId="77777777" w:rsidR="008F7E4E" w:rsidRDefault="008F7E4E" w:rsidP="001B6ED9">
            <w:pPr>
              <w:pStyle w:val="Nombredelaescuela"/>
              <w:spacing w:line="216" w:lineRule="auto"/>
              <w:rPr>
                <w:b w:val="0"/>
                <w:bCs/>
              </w:rPr>
            </w:pPr>
          </w:p>
          <w:p w14:paraId="4E1031F6" w14:textId="7A112B85" w:rsidR="008F7E4E" w:rsidRDefault="008F7E4E" w:rsidP="001B6ED9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8648A3">
              <w:rPr>
                <w:b w:val="0"/>
                <w:bCs/>
                <w:i/>
                <w:iCs/>
              </w:rPr>
              <w:t>Años 2009-2016</w:t>
            </w:r>
            <w:r>
              <w:rPr>
                <w:b w:val="0"/>
                <w:bCs/>
              </w:rPr>
              <w:t xml:space="preserve"> curso desde 2do básico a 3ero medio en </w:t>
            </w:r>
            <w:r w:rsidR="00C65DD6" w:rsidRPr="008F7E4E">
              <w:rPr>
                <w:b w:val="0"/>
                <w:bCs/>
              </w:rPr>
              <w:t xml:space="preserve">Colegio </w:t>
            </w:r>
            <w:r>
              <w:rPr>
                <w:b w:val="0"/>
                <w:bCs/>
              </w:rPr>
              <w:t>“</w:t>
            </w:r>
            <w:r w:rsidR="00C65DD6" w:rsidRPr="008F7E4E">
              <w:rPr>
                <w:b w:val="0"/>
                <w:bCs/>
              </w:rPr>
              <w:t>Nueva Era Siglo XXI</w:t>
            </w:r>
            <w:r>
              <w:rPr>
                <w:b w:val="0"/>
                <w:bCs/>
              </w:rPr>
              <w:t>”</w:t>
            </w:r>
          </w:p>
          <w:p w14:paraId="2B685478" w14:textId="77777777" w:rsidR="008F7E4E" w:rsidRDefault="008F7E4E" w:rsidP="001B6ED9">
            <w:pPr>
              <w:pStyle w:val="Nombredelaescuela"/>
              <w:spacing w:line="216" w:lineRule="auto"/>
              <w:rPr>
                <w:b w:val="0"/>
                <w:bCs/>
              </w:rPr>
            </w:pPr>
          </w:p>
          <w:p w14:paraId="6FCB118B" w14:textId="6AA0B5D9" w:rsidR="003D1B71" w:rsidRDefault="008F7E4E" w:rsidP="001B6ED9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8648A3">
              <w:rPr>
                <w:b w:val="0"/>
                <w:bCs/>
                <w:i/>
                <w:iCs/>
              </w:rPr>
              <w:t>Años 2017-2019</w:t>
            </w:r>
            <w:r>
              <w:rPr>
                <w:b w:val="0"/>
                <w:bCs/>
              </w:rPr>
              <w:t xml:space="preserve"> curso parte de 3ero y 4to medio en </w:t>
            </w:r>
            <w:r w:rsidR="00C65DD6" w:rsidRPr="008F7E4E">
              <w:rPr>
                <w:b w:val="0"/>
                <w:bCs/>
              </w:rPr>
              <w:t xml:space="preserve">Liceo </w:t>
            </w:r>
            <w:r>
              <w:rPr>
                <w:b w:val="0"/>
                <w:bCs/>
              </w:rPr>
              <w:t>“</w:t>
            </w:r>
            <w:r w:rsidR="00C65DD6" w:rsidRPr="008F7E4E">
              <w:rPr>
                <w:b w:val="0"/>
                <w:bCs/>
              </w:rPr>
              <w:t>Puente Alto</w:t>
            </w:r>
            <w:r>
              <w:rPr>
                <w:b w:val="0"/>
                <w:bCs/>
              </w:rPr>
              <w:t>”</w:t>
            </w:r>
          </w:p>
          <w:p w14:paraId="326D2704" w14:textId="207E8E7C" w:rsidR="008F7E4E" w:rsidRDefault="008F7E4E" w:rsidP="001B6ED9">
            <w:pPr>
              <w:pStyle w:val="Nombredelaescuela"/>
              <w:spacing w:line="216" w:lineRule="auto"/>
              <w:rPr>
                <w:b w:val="0"/>
                <w:bCs/>
              </w:rPr>
            </w:pPr>
          </w:p>
          <w:p w14:paraId="322CF035" w14:textId="1D0A29B0" w:rsidR="008F7E4E" w:rsidRPr="008F7E4E" w:rsidRDefault="008F7E4E" w:rsidP="001B6ED9">
            <w:pPr>
              <w:pStyle w:val="Nombredelaescuela"/>
              <w:spacing w:line="216" w:lineRule="auto"/>
              <w:rPr>
                <w:b w:val="0"/>
                <w:bCs/>
              </w:rPr>
            </w:pPr>
            <w:r w:rsidRPr="008648A3">
              <w:rPr>
                <w:b w:val="0"/>
                <w:bCs/>
                <w:i/>
                <w:iCs/>
              </w:rPr>
              <w:t xml:space="preserve">Año </w:t>
            </w:r>
            <w:r w:rsidR="008648A3" w:rsidRPr="008648A3">
              <w:rPr>
                <w:b w:val="0"/>
                <w:bCs/>
                <w:i/>
                <w:iCs/>
              </w:rPr>
              <w:t xml:space="preserve">2021 </w:t>
            </w:r>
            <w:r w:rsidR="008648A3">
              <w:rPr>
                <w:b w:val="0"/>
                <w:bCs/>
              </w:rPr>
              <w:t>me matriculo para estudiar Laboratorista Dental en Instituto “Santo Tomas”</w:t>
            </w:r>
          </w:p>
          <w:p w14:paraId="055C4ED7" w14:textId="5742CC33" w:rsidR="00C551A6" w:rsidRDefault="004815D9" w:rsidP="001B6ED9">
            <w:pPr>
              <w:pStyle w:val="Ttulo2"/>
            </w:pPr>
            <w:r>
              <w:t>Comunicación</w:t>
            </w:r>
          </w:p>
          <w:p w14:paraId="38A0B51E" w14:textId="77777777" w:rsidR="008648A3" w:rsidRPr="008648A3" w:rsidRDefault="008648A3" w:rsidP="001B6ED9"/>
          <w:p w14:paraId="414932BF" w14:textId="3B045736" w:rsidR="003D1B71" w:rsidRDefault="008648A3" w:rsidP="001B6ED9">
            <w:pPr>
              <w:spacing w:line="216" w:lineRule="auto"/>
            </w:pPr>
            <w:r>
              <w:t xml:space="preserve">En mi poca experiencia laboral, me destaque por ser una </w:t>
            </w:r>
            <w:r w:rsidR="00C551A6">
              <w:t>escucha activa</w:t>
            </w:r>
            <w:r>
              <w:t>, de tener la capacidad para ser empática y así trabajar en equipo de manera más eficiente dentro del ambiente laboral</w:t>
            </w:r>
            <w:r w:rsidR="00C551A6">
              <w:t xml:space="preserve">. </w:t>
            </w:r>
          </w:p>
          <w:p w14:paraId="30928C3C" w14:textId="7AA52936" w:rsidR="008648A3" w:rsidRPr="00665F95" w:rsidRDefault="008648A3" w:rsidP="001B6ED9">
            <w:pPr>
              <w:spacing w:line="216" w:lineRule="auto"/>
            </w:pPr>
            <w:r>
              <w:t>Así mismo, participe en distintos grupos de deportes, donde se requiere tener una comunicación positiva para lograr buenos resultados dentro de este, por ejemplo: equipo de cheerleader, basquetbol y también voleibol, teniendo excelentes resultados en todos ellos.</w:t>
            </w:r>
          </w:p>
          <w:sdt>
            <w:sdtPr>
              <w:id w:val="-278101685"/>
              <w:placeholder>
                <w:docPart w:val="C3F75FFA4AB9496395DFB9A90996D1EE"/>
              </w:placeholder>
              <w:temporary/>
              <w:showingPlcHdr/>
              <w15:appearance w15:val="hidden"/>
            </w:sdtPr>
            <w:sdtEndPr/>
            <w:sdtContent>
              <w:p w14:paraId="302C9C69" w14:textId="77777777" w:rsidR="003D1B71" w:rsidRPr="00F20161" w:rsidRDefault="003D1B71" w:rsidP="001B6ED9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14:paraId="3A792583" w14:textId="02F98599" w:rsidR="004815D9" w:rsidRDefault="004815D9" w:rsidP="001B6ED9">
            <w:pPr>
              <w:spacing w:line="216" w:lineRule="auto"/>
            </w:pPr>
          </w:p>
          <w:p w14:paraId="54A0E35D" w14:textId="098E4E41" w:rsidR="003D1B71" w:rsidRDefault="008648A3" w:rsidP="001B6ED9">
            <w:pPr>
              <w:spacing w:line="216" w:lineRule="auto"/>
            </w:pPr>
            <w:r>
              <w:t>Me diferencio por ser p</w:t>
            </w:r>
            <w:r w:rsidR="004815D9">
              <w:t xml:space="preserve">roactiva, </w:t>
            </w:r>
            <w:r>
              <w:t xml:space="preserve">mantenerme </w:t>
            </w:r>
            <w:r w:rsidR="00C551A6">
              <w:t>concentrada</w:t>
            </w:r>
            <w:r>
              <w:t xml:space="preserve"> en las tareas que se me dan</w:t>
            </w:r>
            <w:r w:rsidR="00C551A6">
              <w:t xml:space="preserve">, </w:t>
            </w:r>
            <w:r>
              <w:t>responsable, puntual y también soy capaz de tomar iniciativas cuando así se requiere y poder cooperar para llegar sin problemas con el objetivo del trabajo.</w:t>
            </w:r>
          </w:p>
          <w:p w14:paraId="7A75DD7E" w14:textId="16BF1B65" w:rsidR="008648A3" w:rsidRDefault="008648A3" w:rsidP="001B6ED9">
            <w:pPr>
              <w:spacing w:line="216" w:lineRule="auto"/>
            </w:pPr>
          </w:p>
          <w:p w14:paraId="3C8AA578" w14:textId="77777777" w:rsidR="008648A3" w:rsidRPr="00665F95" w:rsidRDefault="008648A3" w:rsidP="001B6ED9">
            <w:pPr>
              <w:spacing w:line="216" w:lineRule="auto"/>
            </w:pPr>
          </w:p>
          <w:sdt>
            <w:sdtPr>
              <w:id w:val="1374043770"/>
              <w:placeholder>
                <w:docPart w:val="49DC2098F4714A589BE528DD04C5AD0E"/>
              </w:placeholder>
              <w:temporary/>
              <w:showingPlcHdr/>
              <w15:appearance w15:val="hidden"/>
            </w:sdtPr>
            <w:sdtEndPr/>
            <w:sdtContent>
              <w:p w14:paraId="3B3F3948" w14:textId="77777777" w:rsidR="003D1B71" w:rsidRPr="00F20161" w:rsidRDefault="003D1B71" w:rsidP="001B6ED9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14:paraId="0385587A" w14:textId="51454A2D" w:rsidR="003D1B71" w:rsidRDefault="004815D9" w:rsidP="001B6ED9">
            <w:pPr>
              <w:spacing w:line="21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Humberto Badilla Poblete</w:t>
            </w:r>
          </w:p>
          <w:p w14:paraId="6A3B73F7" w14:textId="05DCBFD9" w:rsidR="008648A3" w:rsidRDefault="008648A3" w:rsidP="001B6ED9">
            <w:pPr>
              <w:spacing w:line="21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+569 7859 9150</w:t>
            </w:r>
          </w:p>
          <w:p w14:paraId="698FCADA" w14:textId="437EA5CA" w:rsidR="004815D9" w:rsidRPr="00665F95" w:rsidRDefault="008648A3" w:rsidP="001B6ED9">
            <w:pPr>
              <w:spacing w:line="21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Dueño de Laboratorio Dental, donde obtuve experiencia laboral activa</w:t>
            </w:r>
          </w:p>
        </w:tc>
      </w:tr>
      <w:tr w:rsidR="003D1B71" w:rsidRPr="00CA16E3" w14:paraId="3D620640" w14:textId="77777777" w:rsidTr="001B6ED9">
        <w:trPr>
          <w:trHeight w:val="1164"/>
        </w:trPr>
        <w:tc>
          <w:tcPr>
            <w:tcW w:w="720" w:type="dxa"/>
          </w:tcPr>
          <w:p w14:paraId="7FFAAC4B" w14:textId="77777777" w:rsidR="003D1B71" w:rsidRPr="00CA16E3" w:rsidRDefault="003D1B71" w:rsidP="001B6ED9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EB0C8BC" w14:textId="77777777" w:rsidR="003D1B71" w:rsidRPr="00CA16E3" w:rsidRDefault="003D1B71" w:rsidP="001B6ED9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6F11A824" w14:textId="77777777" w:rsidR="003D1B71" w:rsidRPr="00CA16E3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36C50BC" w14:textId="77777777" w:rsidR="003D1B71" w:rsidRPr="00CA16E3" w:rsidRDefault="003D1B71" w:rsidP="001B6ED9">
            <w:pPr>
              <w:rPr>
                <w:lang w:val="es-ES_tradnl"/>
              </w:rPr>
            </w:pPr>
          </w:p>
        </w:tc>
      </w:tr>
      <w:tr w:rsidR="003D1B71" w:rsidRPr="00CA16E3" w14:paraId="31F66EF3" w14:textId="77777777" w:rsidTr="001B6ED9">
        <w:trPr>
          <w:trHeight w:val="543"/>
        </w:trPr>
        <w:tc>
          <w:tcPr>
            <w:tcW w:w="720" w:type="dxa"/>
          </w:tcPr>
          <w:p w14:paraId="7496A9CD" w14:textId="77777777" w:rsidR="003D1B71" w:rsidRPr="00CA16E3" w:rsidRDefault="003D1B71" w:rsidP="001B6ED9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2FD1488" w14:textId="77777777" w:rsidR="003D1B71" w:rsidRPr="00CA16E3" w:rsidRDefault="003D1B71" w:rsidP="001B6ED9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3B60F0A0" wp14:editId="10FC09A9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66116F6C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209975F" w14:textId="77777777" w:rsidR="00C65DD6" w:rsidRDefault="00C65DD6" w:rsidP="001B6ED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Plaza Magna Poniente 1064</w:t>
            </w:r>
          </w:p>
          <w:p w14:paraId="5500FBEA" w14:textId="53CB0BCB" w:rsidR="003D1B71" w:rsidRPr="00CA16E3" w:rsidRDefault="008F7E4E" w:rsidP="001B6ED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Puente Alto, </w:t>
            </w:r>
            <w:proofErr w:type="spellStart"/>
            <w:r>
              <w:rPr>
                <w:lang w:val="es-ES_tradnl"/>
              </w:rPr>
              <w:t>Stgo</w:t>
            </w:r>
            <w:proofErr w:type="spellEnd"/>
            <w:r>
              <w:rPr>
                <w:lang w:val="es-ES_tradnl"/>
              </w:rPr>
              <w:t>, RM</w:t>
            </w:r>
          </w:p>
        </w:tc>
        <w:tc>
          <w:tcPr>
            <w:tcW w:w="423" w:type="dxa"/>
            <w:vMerge/>
          </w:tcPr>
          <w:p w14:paraId="21CD2922" w14:textId="77777777" w:rsidR="003D1B71" w:rsidRPr="00CA16E3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6AFD11F" w14:textId="77777777" w:rsidR="003D1B71" w:rsidRPr="00CA16E3" w:rsidRDefault="003D1B71" w:rsidP="001B6ED9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BB0F84" w14:textId="77777777" w:rsidTr="001B6ED9">
        <w:trPr>
          <w:trHeight w:val="183"/>
        </w:trPr>
        <w:tc>
          <w:tcPr>
            <w:tcW w:w="720" w:type="dxa"/>
          </w:tcPr>
          <w:p w14:paraId="560B2E34" w14:textId="77777777" w:rsidR="003D1B71" w:rsidRPr="00CA16E3" w:rsidRDefault="003D1B71" w:rsidP="001B6ED9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5F85723" w14:textId="77777777" w:rsidR="003D1B71" w:rsidRPr="00CA16E3" w:rsidRDefault="003D1B71" w:rsidP="001B6ED9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23338FD1" w14:textId="77777777" w:rsidR="003D1B71" w:rsidRPr="00CA16E3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C20FDF3" w14:textId="77777777" w:rsidR="003D1B71" w:rsidRPr="00CA16E3" w:rsidRDefault="003D1B71" w:rsidP="001B6ED9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0ECF391" w14:textId="77777777" w:rsidTr="001B6ED9">
        <w:trPr>
          <w:trHeight w:val="624"/>
        </w:trPr>
        <w:tc>
          <w:tcPr>
            <w:tcW w:w="720" w:type="dxa"/>
          </w:tcPr>
          <w:p w14:paraId="6B4F3CA7" w14:textId="77777777" w:rsidR="003D1B71" w:rsidRPr="00CA16E3" w:rsidRDefault="003D1B71" w:rsidP="001B6ED9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D6BC9E" w14:textId="77777777" w:rsidR="003D1B71" w:rsidRPr="00CA16E3" w:rsidRDefault="003D1B71" w:rsidP="001B6ED9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300B6293" wp14:editId="3FD17480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2B795C93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E0ECD3F" w14:textId="77777777" w:rsidR="003D1B71" w:rsidRPr="00CA16E3" w:rsidRDefault="00A93422" w:rsidP="001B6ED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+569 6289 3625</w:t>
            </w:r>
          </w:p>
        </w:tc>
        <w:tc>
          <w:tcPr>
            <w:tcW w:w="423" w:type="dxa"/>
            <w:vMerge/>
          </w:tcPr>
          <w:p w14:paraId="38E4A72E" w14:textId="77777777" w:rsidR="003D1B71" w:rsidRPr="00CA16E3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6EE5984" w14:textId="77777777" w:rsidR="003D1B71" w:rsidRPr="00CA16E3" w:rsidRDefault="003D1B71" w:rsidP="001B6ED9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112962B" w14:textId="77777777" w:rsidTr="001B6ED9">
        <w:trPr>
          <w:trHeight w:val="183"/>
        </w:trPr>
        <w:tc>
          <w:tcPr>
            <w:tcW w:w="720" w:type="dxa"/>
          </w:tcPr>
          <w:p w14:paraId="4D4900FA" w14:textId="77777777" w:rsidR="003D1B71" w:rsidRPr="00CA16E3" w:rsidRDefault="003D1B71" w:rsidP="001B6ED9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4B7680A" w14:textId="77777777" w:rsidR="003D1B71" w:rsidRPr="00CA16E3" w:rsidRDefault="003D1B71" w:rsidP="001B6ED9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B1F0CB8" w14:textId="77777777" w:rsidR="003D1B71" w:rsidRPr="00CA16E3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137B474" w14:textId="77777777" w:rsidR="003D1B71" w:rsidRPr="00CA16E3" w:rsidRDefault="003D1B71" w:rsidP="001B6ED9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E694387" w14:textId="77777777" w:rsidTr="001B6ED9">
        <w:trPr>
          <w:trHeight w:val="633"/>
        </w:trPr>
        <w:tc>
          <w:tcPr>
            <w:tcW w:w="720" w:type="dxa"/>
          </w:tcPr>
          <w:p w14:paraId="1117A2CD" w14:textId="77777777" w:rsidR="003D1B71" w:rsidRPr="00CA16E3" w:rsidRDefault="003D1B71" w:rsidP="001B6ED9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2CD4845" w14:textId="77777777" w:rsidR="003D1B71" w:rsidRPr="00CA16E3" w:rsidRDefault="003D1B71" w:rsidP="001B6ED9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CL" w:eastAsia="es-CL"/>
              </w:rPr>
              <mc:AlternateContent>
                <mc:Choice Requires="wpg">
                  <w:drawing>
                    <wp:inline distT="0" distB="0" distL="0" distR="0" wp14:anchorId="616F16D5" wp14:editId="7DCBDC6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56CC264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85A68F1" w14:textId="77777777" w:rsidR="003D1B71" w:rsidRPr="006D2977" w:rsidRDefault="00A93422" w:rsidP="001B6ED9">
            <w:pPr>
              <w:pStyle w:val="Informacin"/>
              <w:rPr>
                <w:sz w:val="18"/>
                <w:szCs w:val="18"/>
                <w:lang w:val="es-ES_tradnl"/>
              </w:rPr>
            </w:pPr>
            <w:r w:rsidRPr="006D2977">
              <w:rPr>
                <w:sz w:val="18"/>
                <w:szCs w:val="18"/>
                <w:lang w:val="es-ES_tradnl"/>
              </w:rPr>
              <w:t>Isidorabadilla20@outlook.cl</w:t>
            </w:r>
          </w:p>
        </w:tc>
        <w:tc>
          <w:tcPr>
            <w:tcW w:w="423" w:type="dxa"/>
            <w:vMerge/>
          </w:tcPr>
          <w:p w14:paraId="2F78B247" w14:textId="77777777" w:rsidR="003D1B71" w:rsidRPr="00CA16E3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45C27A2" w14:textId="77777777" w:rsidR="003D1B71" w:rsidRPr="00CA16E3" w:rsidRDefault="003D1B71" w:rsidP="001B6ED9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336702" w14:textId="77777777" w:rsidTr="001B6ED9">
        <w:trPr>
          <w:trHeight w:val="174"/>
        </w:trPr>
        <w:tc>
          <w:tcPr>
            <w:tcW w:w="720" w:type="dxa"/>
          </w:tcPr>
          <w:p w14:paraId="47504512" w14:textId="77777777" w:rsidR="003D1B71" w:rsidRPr="00CA16E3" w:rsidRDefault="003D1B71" w:rsidP="001B6ED9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D7691C3" w14:textId="77777777" w:rsidR="003D1B71" w:rsidRPr="00CA16E3" w:rsidRDefault="003D1B71" w:rsidP="001B6ED9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8C2D7F4" w14:textId="77777777" w:rsidR="003D1B71" w:rsidRPr="00CA16E3" w:rsidRDefault="003D1B71" w:rsidP="001B6ED9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5E39E0E" w14:textId="77777777" w:rsidR="003D1B71" w:rsidRPr="00CA16E3" w:rsidRDefault="003D1B71" w:rsidP="001B6ED9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375646F" w14:textId="77777777" w:rsidTr="001B6ED9">
        <w:trPr>
          <w:trHeight w:val="633"/>
        </w:trPr>
        <w:tc>
          <w:tcPr>
            <w:tcW w:w="720" w:type="dxa"/>
          </w:tcPr>
          <w:p w14:paraId="1703B576" w14:textId="77777777" w:rsidR="003D1B71" w:rsidRPr="00CA16E3" w:rsidRDefault="003D1B71" w:rsidP="001B6ED9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4551B68" w14:textId="2F905452" w:rsidR="003D1B71" w:rsidRPr="00CA16E3" w:rsidRDefault="003D1B71" w:rsidP="001B6ED9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50090659" w14:textId="77777777" w:rsidR="003D1B71" w:rsidRPr="00CA16E3" w:rsidRDefault="003D1B71" w:rsidP="001B6ED9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05456C90" w14:textId="77777777" w:rsidR="003D1B71" w:rsidRPr="00CA16E3" w:rsidRDefault="003D1B71" w:rsidP="001B6ED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36276D3" w14:textId="77777777" w:rsidR="003D1B71" w:rsidRPr="00CA16E3" w:rsidRDefault="003D1B71" w:rsidP="001B6ED9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E722C41" w14:textId="77777777" w:rsidTr="001B6ED9">
        <w:trPr>
          <w:trHeight w:val="4071"/>
        </w:trPr>
        <w:tc>
          <w:tcPr>
            <w:tcW w:w="720" w:type="dxa"/>
          </w:tcPr>
          <w:p w14:paraId="499A9964" w14:textId="77777777" w:rsidR="003D1B71" w:rsidRPr="00CA16E3" w:rsidRDefault="003D1B71" w:rsidP="001B6ED9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AFB6B77" w14:textId="77777777" w:rsidR="003D1B71" w:rsidRPr="00CA16E3" w:rsidRDefault="003D1B71" w:rsidP="001B6ED9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2A56A1C7" w14:textId="77777777" w:rsidR="003D1B71" w:rsidRPr="00CA16E3" w:rsidRDefault="003D1B71" w:rsidP="001B6ED9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58891832" w14:textId="77777777" w:rsidR="003D1B71" w:rsidRPr="00CA16E3" w:rsidRDefault="003D1B71" w:rsidP="001B6ED9">
            <w:pPr>
              <w:rPr>
                <w:lang w:val="es-ES_tradnl"/>
              </w:rPr>
            </w:pPr>
          </w:p>
        </w:tc>
      </w:tr>
    </w:tbl>
    <w:p w14:paraId="1D187748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B6ACDA" w14:textId="77777777" w:rsidR="00EC0E47" w:rsidRDefault="00EC0E47" w:rsidP="00590471">
      <w:r>
        <w:separator/>
      </w:r>
    </w:p>
  </w:endnote>
  <w:endnote w:type="continuationSeparator" w:id="0">
    <w:p w14:paraId="7231D9C9" w14:textId="77777777" w:rsidR="00EC0E47" w:rsidRDefault="00EC0E4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F3BB16" w14:textId="77777777" w:rsidR="00EC0E47" w:rsidRDefault="00EC0E47" w:rsidP="00590471">
      <w:r>
        <w:separator/>
      </w:r>
    </w:p>
  </w:footnote>
  <w:footnote w:type="continuationSeparator" w:id="0">
    <w:p w14:paraId="355BFA04" w14:textId="77777777" w:rsidR="00EC0E47" w:rsidRDefault="00EC0E4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4EDD5E" w14:textId="77777777" w:rsidR="00590471" w:rsidRPr="00665F95" w:rsidRDefault="00310F17" w:rsidP="00060042">
    <w:pPr>
      <w:pStyle w:val="Textoindependiente"/>
    </w:pPr>
    <w:r w:rsidRPr="00CA16E3">
      <w:rPr>
        <w:noProof/>
        <w:lang w:val="es-CL" w:eastAsia="es-CL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C9CB774" wp14:editId="6336AC43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6BCFA162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DD6"/>
    <w:rsid w:val="00060042"/>
    <w:rsid w:val="0008685D"/>
    <w:rsid w:val="00090860"/>
    <w:rsid w:val="00112FD7"/>
    <w:rsid w:val="00150ABD"/>
    <w:rsid w:val="001946FC"/>
    <w:rsid w:val="001B6ED9"/>
    <w:rsid w:val="00222466"/>
    <w:rsid w:val="00247254"/>
    <w:rsid w:val="0024753C"/>
    <w:rsid w:val="00251E1A"/>
    <w:rsid w:val="00276026"/>
    <w:rsid w:val="002A05F7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815D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2977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648A3"/>
    <w:rsid w:val="008A1E6E"/>
    <w:rsid w:val="008C024F"/>
    <w:rsid w:val="008C2CFC"/>
    <w:rsid w:val="008D2EEA"/>
    <w:rsid w:val="008F7E4E"/>
    <w:rsid w:val="00912DC8"/>
    <w:rsid w:val="009475DC"/>
    <w:rsid w:val="00967B93"/>
    <w:rsid w:val="009D090F"/>
    <w:rsid w:val="00A31464"/>
    <w:rsid w:val="00A31B16"/>
    <w:rsid w:val="00A33613"/>
    <w:rsid w:val="00A47A8D"/>
    <w:rsid w:val="00A93422"/>
    <w:rsid w:val="00AC6C7E"/>
    <w:rsid w:val="00B4158A"/>
    <w:rsid w:val="00B6466C"/>
    <w:rsid w:val="00BB1B5D"/>
    <w:rsid w:val="00BC22C7"/>
    <w:rsid w:val="00BD195A"/>
    <w:rsid w:val="00BD47D2"/>
    <w:rsid w:val="00C07240"/>
    <w:rsid w:val="00C14078"/>
    <w:rsid w:val="00C551A6"/>
    <w:rsid w:val="00C65DD6"/>
    <w:rsid w:val="00CA16E3"/>
    <w:rsid w:val="00CE1E3D"/>
    <w:rsid w:val="00D0373F"/>
    <w:rsid w:val="00D053FA"/>
    <w:rsid w:val="00DC3F0A"/>
    <w:rsid w:val="00E10384"/>
    <w:rsid w:val="00E26AED"/>
    <w:rsid w:val="00E45BBC"/>
    <w:rsid w:val="00E73AB8"/>
    <w:rsid w:val="00E90A60"/>
    <w:rsid w:val="00EC0E47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E12FA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idora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8657631FA9D459CBC207D56E281D7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9895A6-E88F-40D6-A6E0-4EFBC65C3255}"/>
      </w:docPartPr>
      <w:docPartBody>
        <w:p w:rsidR="000309ED" w:rsidRDefault="00EE4553">
          <w:pPr>
            <w:pStyle w:val="F8657631FA9D459CBC207D56E281D733"/>
          </w:pPr>
          <w:r w:rsidRPr="00F20161">
            <w:t>Formación</w:t>
          </w:r>
        </w:p>
      </w:docPartBody>
    </w:docPart>
    <w:docPart>
      <w:docPartPr>
        <w:name w:val="C3F75FFA4AB9496395DFB9A90996D1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FA6E24-1F66-4D9F-9F59-CE2BE5129B8B}"/>
      </w:docPartPr>
      <w:docPartBody>
        <w:p w:rsidR="000309ED" w:rsidRDefault="00EE4553">
          <w:pPr>
            <w:pStyle w:val="C3F75FFA4AB9496395DFB9A90996D1EE"/>
          </w:pPr>
          <w:r w:rsidRPr="00F20161">
            <w:t>Liderazgo</w:t>
          </w:r>
        </w:p>
      </w:docPartBody>
    </w:docPart>
    <w:docPart>
      <w:docPartPr>
        <w:name w:val="49DC2098F4714A589BE528DD04C5A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38E6E-94C9-4309-9201-CA339FAC9111}"/>
      </w:docPartPr>
      <w:docPartBody>
        <w:p w:rsidR="000309ED" w:rsidRDefault="00EE4553">
          <w:pPr>
            <w:pStyle w:val="49DC2098F4714A589BE528DD04C5AD0E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B66"/>
    <w:rsid w:val="000309ED"/>
    <w:rsid w:val="006D58A5"/>
    <w:rsid w:val="006D7B66"/>
    <w:rsid w:val="009D1660"/>
    <w:rsid w:val="00EE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8657631FA9D459CBC207D56E281D733">
    <w:name w:val="F8657631FA9D459CBC207D56E281D733"/>
  </w:style>
  <w:style w:type="paragraph" w:customStyle="1" w:styleId="C3F75FFA4AB9496395DFB9A90996D1EE">
    <w:name w:val="C3F75FFA4AB9496395DFB9A90996D1EE"/>
  </w:style>
  <w:style w:type="paragraph" w:customStyle="1" w:styleId="49DC2098F4714A589BE528DD04C5AD0E">
    <w:name w:val="49DC2098F4714A589BE528DD04C5AD0E"/>
  </w:style>
  <w:style w:type="paragraph" w:customStyle="1" w:styleId="D4BCCD734A9D47CCBB61534DEDE01A3A">
    <w:name w:val="D4BCCD734A9D47CCBB61534DEDE01A3A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E1B53B4E2B8B43349417F6AABA76ED6B">
    <w:name w:val="E1B53B4E2B8B43349417F6AABA76ED6B"/>
    <w:rsid w:val="006D7B66"/>
  </w:style>
  <w:style w:type="paragraph" w:customStyle="1" w:styleId="90D1902188E2434DBDB1D55C5638FAE2">
    <w:name w:val="90D1902188E2434DBDB1D55C5638FAE2"/>
    <w:rsid w:val="006D7B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231</Words>
  <Characters>1276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2021-03-17T14:12:00Z</dcterms:created>
  <dcterms:modified xsi:type="dcterms:W3CDTF">2021-03-17T14:12:00Z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