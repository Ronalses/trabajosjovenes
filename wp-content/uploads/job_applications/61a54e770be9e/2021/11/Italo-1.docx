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F23258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L" w:eastAsia="es-CL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-233887</wp:posOffset>
                  </wp:positionH>
                  <wp:positionV relativeFrom="paragraph">
                    <wp:posOffset>-223283</wp:posOffset>
                  </wp:positionV>
                  <wp:extent cx="2179320" cy="2179320"/>
                  <wp:effectExtent l="0" t="0" r="0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6356497_107702611039879_3219080773394542240_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BF31FC" w:rsidP="00BF31FC">
            <w:pPr>
              <w:pStyle w:val="Puesto"/>
            </w:pPr>
            <w:r>
              <w:t>Italo</w:t>
            </w:r>
            <w:r w:rsidR="003D1B71" w:rsidRPr="00665F95">
              <w:rPr>
                <w:lang w:bidi="es-ES"/>
              </w:rPr>
              <w:br/>
            </w:r>
            <w:r w:rsidR="0082335E">
              <w:t>Carvajal Briceño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5BEA01E7C9A443079DFB8F11913B256B"/>
              </w:placeholder>
              <w:temporary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:rsidR="003D1B71" w:rsidRPr="00665F95" w:rsidRDefault="0082335E" w:rsidP="00665F95">
            <w:pPr>
              <w:pStyle w:val="Fechas"/>
              <w:spacing w:line="216" w:lineRule="auto"/>
            </w:pPr>
            <w:r>
              <w:t>22-12-2021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 xml:space="preserve"> </w:t>
            </w:r>
            <w:r>
              <w:t>5-02-2021</w:t>
            </w:r>
            <w:r w:rsidR="000C1CB2">
              <w:t xml:space="preserve"> (Practica TP)</w:t>
            </w:r>
          </w:p>
          <w:p w:rsidR="003D1B71" w:rsidRPr="00665F95" w:rsidRDefault="000C1CB2" w:rsidP="00665F95">
            <w:pPr>
              <w:pStyle w:val="Experiencia"/>
              <w:spacing w:line="216" w:lineRule="auto"/>
            </w:pPr>
            <w:r>
              <w:t>Analista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Analista 1ER nivel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 xml:space="preserve">Sonda S.A </w:t>
            </w:r>
          </w:p>
          <w:p w:rsidR="003D1B71" w:rsidRPr="00665F95" w:rsidRDefault="000C1CB2" w:rsidP="00665F95">
            <w:pPr>
              <w:pStyle w:val="Fechas"/>
              <w:spacing w:line="216" w:lineRule="auto"/>
            </w:pPr>
            <w:r>
              <w:t>5-02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>2021</w:t>
            </w:r>
            <w:r>
              <w:t xml:space="preserve">- Actualmente trabajando  </w:t>
            </w:r>
          </w:p>
          <w:p w:rsidR="003D1B71" w:rsidRPr="00665F95" w:rsidRDefault="000C1CB2" w:rsidP="00665F95">
            <w:pPr>
              <w:pStyle w:val="Experiencia"/>
              <w:spacing w:line="216" w:lineRule="auto"/>
            </w:pPr>
            <w:r>
              <w:t>Analista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Analista 1ER nivel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Sonda S.A</w:t>
            </w:r>
          </w:p>
          <w:p w:rsidR="003D1B71" w:rsidRPr="00665F95" w:rsidRDefault="000C1CB2" w:rsidP="00665F95">
            <w:pPr>
              <w:spacing w:line="216" w:lineRule="auto"/>
            </w:pPr>
            <w:r>
              <w:rPr>
                <w:b/>
                <w:color w:val="000000" w:themeColor="text1"/>
                <w:sz w:val="18"/>
                <w:szCs w:val="20"/>
              </w:rPr>
              <w:t xml:space="preserve">Los logros más destacables que he tenido, son terminar mi practica en SONDA S.A, y quedar trabajando en la empresa hasta la fecha actual día (16.04.2021) </w:t>
            </w:r>
          </w:p>
          <w:sdt>
            <w:sdtPr>
              <w:id w:val="-1554227259"/>
              <w:placeholder>
                <w:docPart w:val="AC4946D9AF8B41B79E89BC0A5BCD3172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0C1CB2" w:rsidP="00665F95">
            <w:pPr>
              <w:pStyle w:val="Nombredelaescuela"/>
              <w:spacing w:line="216" w:lineRule="auto"/>
            </w:pPr>
            <w:r>
              <w:t>Colegio Polivalente Arzobispo Crecente Errazuriz</w:t>
            </w:r>
            <w:r w:rsidR="003D1B71" w:rsidRPr="00665F95">
              <w:rPr>
                <w:lang w:bidi="es-ES"/>
              </w:rPr>
              <w:t xml:space="preserve">, </w:t>
            </w:r>
            <w:r>
              <w:t>Santiago, Puente Alto</w:t>
            </w:r>
          </w:p>
          <w:p w:rsidR="000C1CB2" w:rsidRDefault="00CF771B" w:rsidP="00665F95">
            <w:pPr>
              <w:pStyle w:val="Listaconvietas"/>
              <w:spacing w:line="216" w:lineRule="auto"/>
            </w:pPr>
            <w:r>
              <w:t xml:space="preserve">Enseñanza básica terminada </w:t>
            </w:r>
          </w:p>
          <w:p w:rsidR="003D1B71" w:rsidRDefault="00CF771B" w:rsidP="00665F95">
            <w:pPr>
              <w:pStyle w:val="Listaconvietas"/>
              <w:spacing w:line="216" w:lineRule="auto"/>
            </w:pPr>
            <w:r>
              <w:t>Enseñanza media terminada</w:t>
            </w:r>
          </w:p>
          <w:p w:rsidR="000C1CB2" w:rsidRPr="00665F95" w:rsidRDefault="000C1CB2" w:rsidP="00665F95">
            <w:pPr>
              <w:pStyle w:val="Listaconvietas"/>
              <w:spacing w:line="216" w:lineRule="auto"/>
            </w:pPr>
            <w:r>
              <w:t>Técnico profesional en Telecomunicaciones</w:t>
            </w:r>
          </w:p>
          <w:sdt>
            <w:sdtPr>
              <w:id w:val="-1730222568"/>
              <w:placeholder>
                <w:docPart w:val="7AB13289D9354054B3BCB4DFD4D6D677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:rsidR="003D1B71" w:rsidRPr="00665F95" w:rsidRDefault="00F23258" w:rsidP="00665F95">
            <w:pPr>
              <w:spacing w:line="216" w:lineRule="auto"/>
            </w:pPr>
            <w:r>
              <w:t xml:space="preserve">Soy una persona muy comunicativa con mis pares, tengo mucha personalidad al momento de decir las cosas. Me gusta el trabajo en equipo y poder ser el apoyo para mis colegas. </w:t>
            </w:r>
          </w:p>
          <w:sdt>
            <w:sdtPr>
              <w:id w:val="-278101685"/>
              <w:placeholder>
                <w:docPart w:val="55D45F42C10643D8A74B2BA6F108B248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:rsidR="003D1B71" w:rsidRPr="00665F95" w:rsidRDefault="00F23258" w:rsidP="00665F95">
            <w:pPr>
              <w:spacing w:line="216" w:lineRule="auto"/>
            </w:pPr>
            <w:r>
              <w:t xml:space="preserve">Me siento capaz de liderar a la gente, tomando buenas decisiones para poder progresar. El respeto es algo que nunca va faltar cuando hable con mis pares, y las decisiones que tomo siempre serán para el mejoramiento y el avance de mis futuros trabajos. </w:t>
            </w:r>
          </w:p>
          <w:p w:rsidR="003D1B71" w:rsidRPr="00F20161" w:rsidRDefault="003D1B71" w:rsidP="00F20161">
            <w:pPr>
              <w:pStyle w:val="Ttulo2"/>
            </w:pPr>
            <w:bookmarkStart w:id="0" w:name="_GoBack"/>
            <w:bookmarkEnd w:id="0"/>
          </w:p>
          <w:p w:rsidR="003D1B71" w:rsidRPr="00665F95" w:rsidRDefault="003D1B71" w:rsidP="00F23258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8EA5F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0C1CB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Monte Alpino #2115</w:t>
            </w:r>
          </w:p>
          <w:p w:rsidR="000C1CB2" w:rsidRDefault="000C1CB2" w:rsidP="000C1CB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Santiago, de Chile;</w:t>
            </w:r>
          </w:p>
          <w:p w:rsidR="003D1B71" w:rsidRPr="00CA16E3" w:rsidRDefault="000C1CB2" w:rsidP="000C1CB2">
            <w:pPr>
              <w:pStyle w:val="Informacin"/>
              <w:rPr>
                <w:lang w:val="es-ES_tradnl"/>
              </w:rPr>
            </w:pPr>
            <w:r w:rsidRPr="000C1CB2">
              <w:rPr>
                <w:lang w:val="es-ES_tradnl"/>
              </w:rPr>
              <w:t>1030000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5B6A3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0C1CB2" w:rsidP="000C1CB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+56934228636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31538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0C1CB2" w:rsidP="000C1CB2">
            <w:pPr>
              <w:pStyle w:val="Informacin"/>
              <w:rPr>
                <w:lang w:val="es-ES_tradnl"/>
              </w:rPr>
            </w:pPr>
            <w:hyperlink r:id="rId17" w:history="1">
              <w:r w:rsidRPr="00CD1347">
                <w:rPr>
                  <w:rStyle w:val="Hipervnculo"/>
                  <w:lang w:val="es-ES_tradnl"/>
                </w:rPr>
                <w:t>Icarvajal903@gmail.com</w:t>
              </w:r>
            </w:hyperlink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52A4FD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0C1CB2" w:rsidP="000C1CB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No existente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7E0" w:rsidRDefault="00CC57E0" w:rsidP="00590471">
      <w:r>
        <w:separator/>
      </w:r>
    </w:p>
  </w:endnote>
  <w:endnote w:type="continuationSeparator" w:id="0">
    <w:p w:rsidR="00CC57E0" w:rsidRDefault="00CC57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7E0" w:rsidRDefault="00CC57E0" w:rsidP="00590471">
      <w:r>
        <w:separator/>
      </w:r>
    </w:p>
  </w:footnote>
  <w:footnote w:type="continuationSeparator" w:id="0">
    <w:p w:rsidR="00CC57E0" w:rsidRDefault="00CC57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CL" w:eastAsia="es-C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D8B8B5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1FC"/>
    <w:rsid w:val="00060042"/>
    <w:rsid w:val="0008685D"/>
    <w:rsid w:val="00090860"/>
    <w:rsid w:val="000C1CB2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2335E"/>
    <w:rsid w:val="00846CB9"/>
    <w:rsid w:val="008566AA"/>
    <w:rsid w:val="008A1E6E"/>
    <w:rsid w:val="008C024F"/>
    <w:rsid w:val="008C2CFC"/>
    <w:rsid w:val="00912DC8"/>
    <w:rsid w:val="009475DC"/>
    <w:rsid w:val="00967B93"/>
    <w:rsid w:val="00995E5F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F31FC"/>
    <w:rsid w:val="00C07240"/>
    <w:rsid w:val="00C14078"/>
    <w:rsid w:val="00CA16E3"/>
    <w:rsid w:val="00CC57E0"/>
    <w:rsid w:val="00CE1E3D"/>
    <w:rsid w:val="00CF771B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23258"/>
    <w:rsid w:val="00F3235D"/>
    <w:rsid w:val="00F32393"/>
    <w:rsid w:val="00F878BD"/>
    <w:rsid w:val="00FB756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Icarvajal903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entemda24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EA01E7C9A443079DFB8F11913B2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80563-888E-4676-915F-1D6CE2F2A6B0}"/>
      </w:docPartPr>
      <w:docPartBody>
        <w:p w:rsidR="00000000" w:rsidRDefault="00753EE0">
          <w:pPr>
            <w:pStyle w:val="5BEA01E7C9A443079DFB8F11913B256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AC4946D9AF8B41B79E89BC0A5BCD31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DDBE0-3A58-4FD1-9DE5-B1AE619516F9}"/>
      </w:docPartPr>
      <w:docPartBody>
        <w:p w:rsidR="00000000" w:rsidRDefault="00753EE0">
          <w:pPr>
            <w:pStyle w:val="AC4946D9AF8B41B79E89BC0A5BCD3172"/>
          </w:pPr>
          <w:r w:rsidRPr="00F20161">
            <w:t>Formación</w:t>
          </w:r>
        </w:p>
      </w:docPartBody>
    </w:docPart>
    <w:docPart>
      <w:docPartPr>
        <w:name w:val="7AB13289D9354054B3BCB4DFD4D6D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BBA7E-1043-4967-B628-B3BC158B5C17}"/>
      </w:docPartPr>
      <w:docPartBody>
        <w:p w:rsidR="00000000" w:rsidRDefault="00753EE0">
          <w:pPr>
            <w:pStyle w:val="7AB13289D9354054B3BCB4DFD4D6D677"/>
          </w:pPr>
          <w:r w:rsidRPr="00F20161">
            <w:t>Comunicación</w:t>
          </w:r>
        </w:p>
      </w:docPartBody>
    </w:docPart>
    <w:docPart>
      <w:docPartPr>
        <w:name w:val="55D45F42C10643D8A74B2BA6F108B2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5D6D9-4EC1-4824-84F4-D99DDE5377AB}"/>
      </w:docPartPr>
      <w:docPartBody>
        <w:p w:rsidR="00000000" w:rsidRDefault="00753EE0">
          <w:pPr>
            <w:pStyle w:val="55D45F42C10643D8A74B2BA6F108B248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850"/>
    <w:rsid w:val="00753EE0"/>
    <w:rsid w:val="00E8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E3D9F04649C4AFBB4FEFEF064B56D7B">
    <w:name w:val="3E3D9F04649C4AFBB4FEFEF064B56D7B"/>
  </w:style>
  <w:style w:type="paragraph" w:customStyle="1" w:styleId="AE4BFA31AFD041CAABE609FD38839DF3">
    <w:name w:val="AE4BFA31AFD041CAABE609FD38839DF3"/>
  </w:style>
  <w:style w:type="paragraph" w:customStyle="1" w:styleId="5BEA01E7C9A443079DFB8F11913B256B">
    <w:name w:val="5BEA01E7C9A443079DFB8F11913B256B"/>
  </w:style>
  <w:style w:type="paragraph" w:customStyle="1" w:styleId="B1F520D5A4554DDC8D17D6E8198C2718">
    <w:name w:val="B1F520D5A4554DDC8D17D6E8198C2718"/>
  </w:style>
  <w:style w:type="paragraph" w:customStyle="1" w:styleId="65125D7AD3DC400AA638DCD0DD8417EB">
    <w:name w:val="65125D7AD3DC400AA638DCD0DD8417EB"/>
  </w:style>
  <w:style w:type="paragraph" w:customStyle="1" w:styleId="00C46FDBF26A4D63B24E24D83B300AA0">
    <w:name w:val="00C46FDBF26A4D63B24E24D83B300AA0"/>
  </w:style>
  <w:style w:type="paragraph" w:customStyle="1" w:styleId="A86AF79599A44565A0087B53BDBE7263">
    <w:name w:val="A86AF79599A44565A0087B53BDBE7263"/>
  </w:style>
  <w:style w:type="paragraph" w:customStyle="1" w:styleId="3E0AD48FD9734A4EBDABABCC3DC54EA1">
    <w:name w:val="3E0AD48FD9734A4EBDABABCC3DC54EA1"/>
  </w:style>
  <w:style w:type="paragraph" w:customStyle="1" w:styleId="78B2FDB1492847E0BCEF2B30E8C2B6BA">
    <w:name w:val="78B2FDB1492847E0BCEF2B30E8C2B6BA"/>
  </w:style>
  <w:style w:type="paragraph" w:customStyle="1" w:styleId="5ECC4A8E25BC4F06AF956E3C0CC736A2">
    <w:name w:val="5ECC4A8E25BC4F06AF956E3C0CC736A2"/>
  </w:style>
  <w:style w:type="paragraph" w:customStyle="1" w:styleId="1FE39993B04E45758B4F2B8B9709C085">
    <w:name w:val="1FE39993B04E45758B4F2B8B9709C085"/>
  </w:style>
  <w:style w:type="paragraph" w:customStyle="1" w:styleId="C9E4B9DC8BE144489979ED69F9050D1E">
    <w:name w:val="C9E4B9DC8BE144489979ED69F9050D1E"/>
  </w:style>
  <w:style w:type="paragraph" w:customStyle="1" w:styleId="986CE1289E7C4B3B9861E24200EC4BB2">
    <w:name w:val="986CE1289E7C4B3B9861E24200EC4BB2"/>
  </w:style>
  <w:style w:type="paragraph" w:customStyle="1" w:styleId="0B84207D3DEE48E5B4A43029BE785432">
    <w:name w:val="0B84207D3DEE48E5B4A43029BE785432"/>
  </w:style>
  <w:style w:type="paragraph" w:customStyle="1" w:styleId="ACBCA6231D344B888534E079D6C42BD2">
    <w:name w:val="ACBCA6231D344B888534E079D6C42BD2"/>
  </w:style>
  <w:style w:type="paragraph" w:customStyle="1" w:styleId="F302910E0EE64378B752B89EEE637117">
    <w:name w:val="F302910E0EE64378B752B89EEE637117"/>
  </w:style>
  <w:style w:type="paragraph" w:customStyle="1" w:styleId="BB2FE6B6B7C445AA8458B1614EA4E4E8">
    <w:name w:val="BB2FE6B6B7C445AA8458B1614EA4E4E8"/>
  </w:style>
  <w:style w:type="paragraph" w:customStyle="1" w:styleId="89D2F6636C26489DBFA01B4E858F1C2A">
    <w:name w:val="89D2F6636C26489DBFA01B4E858F1C2A"/>
  </w:style>
  <w:style w:type="paragraph" w:customStyle="1" w:styleId="DD7F3CF25A054A9DBFB1705920F58481">
    <w:name w:val="DD7F3CF25A054A9DBFB1705920F58481"/>
  </w:style>
  <w:style w:type="paragraph" w:customStyle="1" w:styleId="AC4946D9AF8B41B79E89BC0A5BCD3172">
    <w:name w:val="AC4946D9AF8B41B79E89BC0A5BCD3172"/>
  </w:style>
  <w:style w:type="paragraph" w:customStyle="1" w:styleId="1FA92631B5734A10B5CB5257A55E1A7D">
    <w:name w:val="1FA92631B5734A10B5CB5257A55E1A7D"/>
  </w:style>
  <w:style w:type="paragraph" w:customStyle="1" w:styleId="EFCB380E76E44B758CAC2CF0D0AB2568">
    <w:name w:val="EFCB380E76E44B758CAC2CF0D0AB2568"/>
  </w:style>
  <w:style w:type="paragraph" w:customStyle="1" w:styleId="8198E1C3A9394E528231C5B6072BA1C9">
    <w:name w:val="8198E1C3A9394E528231C5B6072BA1C9"/>
  </w:style>
  <w:style w:type="paragraph" w:customStyle="1" w:styleId="7AB13289D9354054B3BCB4DFD4D6D677">
    <w:name w:val="7AB13289D9354054B3BCB4DFD4D6D677"/>
  </w:style>
  <w:style w:type="paragraph" w:customStyle="1" w:styleId="BB2628E19A944ACAB0EA76E6E1A0171E">
    <w:name w:val="BB2628E19A944ACAB0EA76E6E1A0171E"/>
  </w:style>
  <w:style w:type="paragraph" w:customStyle="1" w:styleId="55D45F42C10643D8A74B2BA6F108B248">
    <w:name w:val="55D45F42C10643D8A74B2BA6F108B248"/>
  </w:style>
  <w:style w:type="paragraph" w:customStyle="1" w:styleId="AFBBB34E6D57412B91FCD88F92732AC4">
    <w:name w:val="AFBBB34E6D57412B91FCD88F92732AC4"/>
  </w:style>
  <w:style w:type="paragraph" w:customStyle="1" w:styleId="EDE7A5CA6B994FC6BB8168FB5BC44C8F">
    <w:name w:val="EDE7A5CA6B994FC6BB8168FB5BC44C8F"/>
  </w:style>
  <w:style w:type="paragraph" w:customStyle="1" w:styleId="409C6BAAB49C49439E24DC09ADA44826">
    <w:name w:val="409C6BAAB49C49439E24DC09ADA44826"/>
  </w:style>
  <w:style w:type="paragraph" w:customStyle="1" w:styleId="1B8E90D4C56C401A91EA4FB979E9B97A">
    <w:name w:val="1B8E90D4C56C401A91EA4FB979E9B97A"/>
  </w:style>
  <w:style w:type="paragraph" w:customStyle="1" w:styleId="C56043C2A898425B9C2F9CB0933992DA">
    <w:name w:val="C56043C2A898425B9C2F9CB0933992DA"/>
  </w:style>
  <w:style w:type="paragraph" w:customStyle="1" w:styleId="3EDC8B549A7441ACAF1AB1C7CB0BF147">
    <w:name w:val="3EDC8B549A7441ACAF1AB1C7CB0BF147"/>
  </w:style>
  <w:style w:type="paragraph" w:customStyle="1" w:styleId="0A09CFFEB327457387946A6B2DDC62A6">
    <w:name w:val="0A09CFFEB327457387946A6B2DDC62A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7B947C8E0584D2291FD98CA2DCF61CC">
    <w:name w:val="C7B947C8E0584D2291FD98CA2DCF61CC"/>
  </w:style>
  <w:style w:type="paragraph" w:customStyle="1" w:styleId="1B08F335FD5941BDB83BD46A63BB53D3">
    <w:name w:val="1B08F335FD5941BDB83BD46A63BB53D3"/>
    <w:rsid w:val="00E82850"/>
  </w:style>
  <w:style w:type="paragraph" w:customStyle="1" w:styleId="4806AD0F59BC499CBB15E8CDE9B780E4">
    <w:name w:val="4806AD0F59BC499CBB15E8CDE9B780E4"/>
    <w:rsid w:val="00E82850"/>
  </w:style>
  <w:style w:type="paragraph" w:customStyle="1" w:styleId="B7D84039B57E49978A4C20D6FACF18E5">
    <w:name w:val="B7D84039B57E49978A4C20D6FACF18E5"/>
    <w:rsid w:val="00E82850"/>
  </w:style>
  <w:style w:type="paragraph" w:customStyle="1" w:styleId="A8500BDDD21440409046835C56AAE355">
    <w:name w:val="A8500BDDD21440409046835C56AAE355"/>
    <w:rsid w:val="00E82850"/>
  </w:style>
  <w:style w:type="paragraph" w:customStyle="1" w:styleId="F66D7C57B21E44A9BD94E513A9EE1594">
    <w:name w:val="F66D7C57B21E44A9BD94E513A9EE1594"/>
    <w:rsid w:val="00E82850"/>
  </w:style>
  <w:style w:type="paragraph" w:customStyle="1" w:styleId="B0EC0C329A6642B6B1886453FC7A83FD">
    <w:name w:val="B0EC0C329A6642B6B1886453FC7A83FD"/>
    <w:rsid w:val="00E82850"/>
  </w:style>
  <w:style w:type="paragraph" w:customStyle="1" w:styleId="9E8D8F27B7F44CB0855F27FF4BF1E504">
    <w:name w:val="9E8D8F27B7F44CB0855F27FF4BF1E504"/>
    <w:rsid w:val="00E82850"/>
  </w:style>
  <w:style w:type="paragraph" w:customStyle="1" w:styleId="7131D9EC8E3E432EACD8E3AA256D5868">
    <w:name w:val="7131D9EC8E3E432EACD8E3AA256D5868"/>
    <w:rsid w:val="00E828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182</Words>
  <Characters>1002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2021-04-16T15:57:00Z</dcterms:created>
  <dcterms:modified xsi:type="dcterms:W3CDTF">2021-04-16T21:49:00Z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