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496775B7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633C6CA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BEF777E" wp14:editId="13BA0432">
                      <wp:extent cx="2238375" cy="1438275"/>
                      <wp:effectExtent l="0" t="0" r="9525" b="9525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14382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AA1794" w14:textId="6268256B" w:rsidR="00DC3F0A" w:rsidRPr="00CA16E3" w:rsidRDefault="004637BF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DE5EDC" wp14:editId="7B11E64E">
                                        <wp:extent cx="1676400" cy="1190625"/>
                                        <wp:effectExtent l="0" t="0" r="0" b="9525"/>
                                        <wp:docPr id="2" name="Imagen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76400" cy="1190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EF777E" id="Elipse 3" o:spid="_x0000_s1026" alt="foto de cara de mujer" style="width:176.25pt;height:11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14:paraId="2EAA1794" w14:textId="6268256B" w:rsidR="00DC3F0A" w:rsidRPr="00CA16E3" w:rsidRDefault="004637BF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DE5EDC" wp14:editId="7B11E64E">
                                  <wp:extent cx="1676400" cy="1190625"/>
                                  <wp:effectExtent l="0" t="0" r="0" b="9525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6400" cy="1190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B5DFE1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FE96F81" w14:textId="6E3C46EF" w:rsidR="003D1B71" w:rsidRPr="00665F95" w:rsidRDefault="004637BF" w:rsidP="00310F17">
            <w:pPr>
              <w:pStyle w:val="Ttulo"/>
            </w:pPr>
            <w:r>
              <w:t xml:space="preserve">Patricio rodrigo </w:t>
            </w:r>
            <w:r w:rsidR="00140EF1">
              <w:t>Andrés</w:t>
            </w:r>
            <w:r w:rsidR="003D1B71" w:rsidRPr="00665F95">
              <w:rPr>
                <w:lang w:bidi="es-ES"/>
              </w:rPr>
              <w:br/>
            </w:r>
            <w:r>
              <w:t>Videla cortes</w:t>
            </w:r>
          </w:p>
        </w:tc>
      </w:tr>
      <w:tr w:rsidR="003D1B71" w:rsidRPr="00CA16E3" w14:paraId="1D1C29D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11BBCC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02518B2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0943066854E241FFA28C203814EBEC9A"/>
              </w:placeholder>
              <w:temporary/>
              <w15:appearance w15:val="hidden"/>
            </w:sdtPr>
            <w:sdtEndPr/>
            <w:sdtContent>
              <w:p w14:paraId="6A3143AC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7EFE039C" w14:textId="47D1D71A" w:rsidR="003D1B71" w:rsidRPr="00665F95" w:rsidRDefault="00EF3CC7" w:rsidP="00665F95">
            <w:pPr>
              <w:pStyle w:val="Fechas"/>
              <w:spacing w:line="216" w:lineRule="auto"/>
            </w:pPr>
            <w:r>
              <w:t>2015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2017</w:t>
            </w:r>
          </w:p>
          <w:p w14:paraId="71DD679D" w14:textId="028BDB91" w:rsidR="003D1B71" w:rsidRPr="00665F95" w:rsidRDefault="00EF3CC7" w:rsidP="00665F95">
            <w:pPr>
              <w:pStyle w:val="Experiencia"/>
              <w:spacing w:line="216" w:lineRule="auto"/>
            </w:pPr>
            <w:r>
              <w:rPr>
                <w:rStyle w:val="Textoennegrita"/>
                <w:rFonts w:eastAsia="Calibri"/>
                <w:lang w:bidi="es-ES"/>
              </w:rPr>
              <w:t>ayudante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ayudante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marquicall</w:t>
            </w:r>
          </w:p>
          <w:p w14:paraId="55DCDA42" w14:textId="249C78D9" w:rsidR="003D1B71" w:rsidRPr="00665F95" w:rsidRDefault="00EF3CC7" w:rsidP="00665F95">
            <w:pPr>
              <w:pStyle w:val="Fechas"/>
              <w:spacing w:line="216" w:lineRule="auto"/>
            </w:pPr>
            <w:r>
              <w:t>2018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2020</w:t>
            </w:r>
          </w:p>
          <w:p w14:paraId="14AE094B" w14:textId="11ECCCCF" w:rsidR="003D1B71" w:rsidRPr="00665F95" w:rsidRDefault="00EF3CC7" w:rsidP="00665F95">
            <w:pPr>
              <w:pStyle w:val="Experiencia"/>
              <w:spacing w:line="216" w:lineRule="auto"/>
            </w:pPr>
            <w:r>
              <w:t>construcción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ayudante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afardispa</w:t>
            </w:r>
          </w:p>
          <w:p w14:paraId="73A74AA0" w14:textId="184016F9" w:rsidR="003D1B71" w:rsidRPr="00665F95" w:rsidRDefault="00EF3CC7" w:rsidP="00665F95">
            <w:pPr>
              <w:pStyle w:val="Fechas"/>
              <w:spacing w:line="216" w:lineRule="auto"/>
            </w:pPr>
            <w:r>
              <w:t>2020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2021</w:t>
            </w:r>
          </w:p>
          <w:p w14:paraId="73E6C7CB" w14:textId="1C078DD8" w:rsidR="003D1B71" w:rsidRPr="00665F95" w:rsidRDefault="00EF3CC7" w:rsidP="00665F95">
            <w:pPr>
              <w:pStyle w:val="Experiencia"/>
              <w:spacing w:line="216" w:lineRule="auto"/>
            </w:pPr>
            <w:r>
              <w:t>maestro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pintor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 w:rsidR="00140EF1">
              <w:t>monte maría</w:t>
            </w:r>
          </w:p>
          <w:p w14:paraId="778BB7B2" w14:textId="7402ED3D" w:rsidR="003D1B71" w:rsidRPr="00665F95" w:rsidRDefault="00140EF1" w:rsidP="00665F95">
            <w:pPr>
              <w:spacing w:line="216" w:lineRule="auto"/>
            </w:pPr>
            <w:r>
              <w:t>bueno soy dinámico muy trabajor y social me gustan los retos disfruto de un trabajo un logro para mi fue desarrollarme como maestro pintor.</w:t>
            </w:r>
          </w:p>
          <w:sdt>
            <w:sdtPr>
              <w:id w:val="-1554227259"/>
              <w:placeholder>
                <w:docPart w:val="E521C54CF1174193B0ADF739D66BB8CE"/>
              </w:placeholder>
              <w:temporary/>
              <w:showingPlcHdr/>
              <w15:appearance w15:val="hidden"/>
            </w:sdtPr>
            <w:sdtEndPr/>
            <w:sdtContent>
              <w:p w14:paraId="461318BB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65A89B84" w14:textId="16775FAE" w:rsidR="003D1B71" w:rsidRPr="00140EF1" w:rsidRDefault="00140EF1" w:rsidP="00665F95">
            <w:pPr>
              <w:pStyle w:val="Nombredelaescuela"/>
              <w:spacing w:line="216" w:lineRule="auto"/>
              <w:rPr>
                <w:lang w:val="en-US"/>
              </w:rPr>
            </w:pPr>
            <w:r w:rsidRPr="00140EF1">
              <w:rPr>
                <w:lang w:val="en-US"/>
              </w:rPr>
              <w:t>Rocket college</w:t>
            </w:r>
            <w:r w:rsidR="003D1B71" w:rsidRPr="00140EF1">
              <w:rPr>
                <w:lang w:val="en-US" w:bidi="es-ES"/>
              </w:rPr>
              <w:t xml:space="preserve">, </w:t>
            </w:r>
            <w:r w:rsidRPr="00140EF1">
              <w:rPr>
                <w:lang w:val="en-US"/>
              </w:rPr>
              <w:t>region metropolitan, Macul</w:t>
            </w:r>
          </w:p>
          <w:p w14:paraId="10631223" w14:textId="03C33AE8" w:rsidR="003D1B71" w:rsidRPr="00665F95" w:rsidRDefault="00140EF1" w:rsidP="00665F95">
            <w:pPr>
              <w:pStyle w:val="Listaconvietas"/>
              <w:spacing w:line="216" w:lineRule="auto"/>
            </w:pPr>
            <w:r>
              <w:t xml:space="preserve">Me encuentro en 3 y 4 medio en un 2 x 1 sacando la enseñanza media </w:t>
            </w:r>
          </w:p>
          <w:sdt>
            <w:sdtPr>
              <w:id w:val="-1730222568"/>
              <w:placeholder>
                <w:docPart w:val="0E10C74CC85142C3934190520297D22A"/>
              </w:placeholder>
              <w:temporary/>
              <w:showingPlcHdr/>
              <w15:appearance w15:val="hidden"/>
            </w:sdtPr>
            <w:sdtEndPr/>
            <w:sdtContent>
              <w:p w14:paraId="43BB93DE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0E248C9C" w14:textId="0F9C1BB1" w:rsidR="003D1B71" w:rsidRPr="00665F95" w:rsidRDefault="003D1B71" w:rsidP="00665F95">
            <w:pPr>
              <w:spacing w:line="216" w:lineRule="auto"/>
            </w:pPr>
          </w:p>
          <w:sdt>
            <w:sdtPr>
              <w:id w:val="-278101685"/>
              <w:placeholder>
                <w:docPart w:val="1C6EE482C94B44478DC7FC91F6A65B5B"/>
              </w:placeholder>
              <w:temporary/>
              <w:showingPlcHdr/>
              <w15:appearance w15:val="hidden"/>
            </w:sdtPr>
            <w:sdtEndPr/>
            <w:sdtContent>
              <w:p w14:paraId="2B32F1CC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79AA80CD" w14:textId="2E1FC6FE" w:rsidR="003D1B71" w:rsidRPr="00140EF1" w:rsidRDefault="003D1B71" w:rsidP="00665F95">
            <w:pPr>
              <w:spacing w:line="216" w:lineRule="auto"/>
            </w:pPr>
          </w:p>
        </w:tc>
      </w:tr>
      <w:tr w:rsidR="003D1B71" w:rsidRPr="00CA16E3" w14:paraId="043A9110" w14:textId="77777777" w:rsidTr="003D1B71">
        <w:trPr>
          <w:trHeight w:val="1164"/>
        </w:trPr>
        <w:tc>
          <w:tcPr>
            <w:tcW w:w="720" w:type="dxa"/>
          </w:tcPr>
          <w:p w14:paraId="5C7DF033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674BF3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27D8E0B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31EC1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891A3EB" w14:textId="77777777" w:rsidTr="003D1B71">
        <w:trPr>
          <w:trHeight w:val="543"/>
        </w:trPr>
        <w:tc>
          <w:tcPr>
            <w:tcW w:w="720" w:type="dxa"/>
          </w:tcPr>
          <w:p w14:paraId="55DBC57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B3337FA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C6CAC4E" wp14:editId="001B037B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AE045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6F7522E" w14:textId="7AB5BE7F" w:rsidR="003D1B71" w:rsidRPr="00CA16E3" w:rsidRDefault="004637B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Pasaje 400 con san Luis de Macul #5817</w:t>
            </w:r>
          </w:p>
          <w:p w14:paraId="791878F6" w14:textId="01D80EEA" w:rsidR="003D1B71" w:rsidRPr="00CA16E3" w:rsidRDefault="00140EF1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Peñalolen</w:t>
            </w:r>
            <w:proofErr w:type="spellEnd"/>
            <w:r>
              <w:rPr>
                <w:lang w:val="es-ES_tradnl"/>
              </w:rPr>
              <w:t xml:space="preserve"> </w:t>
            </w:r>
          </w:p>
        </w:tc>
        <w:tc>
          <w:tcPr>
            <w:tcW w:w="423" w:type="dxa"/>
            <w:vMerge/>
          </w:tcPr>
          <w:p w14:paraId="3AE575C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FE4D37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636777" w14:textId="77777777" w:rsidTr="003D1B71">
        <w:trPr>
          <w:trHeight w:val="183"/>
        </w:trPr>
        <w:tc>
          <w:tcPr>
            <w:tcW w:w="720" w:type="dxa"/>
          </w:tcPr>
          <w:p w14:paraId="664A5BD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DB22F68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7D17CA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AA6E9C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5353216" w14:textId="77777777" w:rsidTr="003D1B71">
        <w:trPr>
          <w:trHeight w:val="624"/>
        </w:trPr>
        <w:tc>
          <w:tcPr>
            <w:tcW w:w="720" w:type="dxa"/>
          </w:tcPr>
          <w:p w14:paraId="0084F07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70A9DF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6142AD" wp14:editId="5947BB2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4225B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D5BCC10" w14:textId="77777777" w:rsidR="003D1B71" w:rsidRPr="00CA16E3" w:rsidRDefault="001A2B80" w:rsidP="00380FD1">
            <w:pPr>
              <w:pStyle w:val="Informacin"/>
              <w:rPr>
                <w:lang w:val="es-ES_tradnl"/>
              </w:rPr>
            </w:pPr>
            <w:sdt>
              <w:sdtPr>
                <w:rPr>
                  <w:lang w:val="es-ES_tradnl"/>
                </w:rPr>
                <w:id w:val="1701595270"/>
                <w:placeholder>
                  <w:docPart w:val="48FC27A9A38A4B30A4950A53BEA26A24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CA16E3">
                  <w:rPr>
                    <w:lang w:val="es-ES_tradnl" w:bidi="es-ES"/>
                  </w:rPr>
                  <w:t>[Su teléfono]</w:t>
                </w:r>
              </w:sdtContent>
            </w:sdt>
          </w:p>
        </w:tc>
        <w:tc>
          <w:tcPr>
            <w:tcW w:w="423" w:type="dxa"/>
            <w:vMerge/>
          </w:tcPr>
          <w:p w14:paraId="05B0561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8E430E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DA83ECC" w14:textId="77777777" w:rsidTr="003D1B71">
        <w:trPr>
          <w:trHeight w:val="183"/>
        </w:trPr>
        <w:tc>
          <w:tcPr>
            <w:tcW w:w="720" w:type="dxa"/>
          </w:tcPr>
          <w:p w14:paraId="24CF4ED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01111BB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9E21B8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47202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A4EB31E" w14:textId="77777777" w:rsidTr="003D1B71">
        <w:trPr>
          <w:trHeight w:val="633"/>
        </w:trPr>
        <w:tc>
          <w:tcPr>
            <w:tcW w:w="720" w:type="dxa"/>
          </w:tcPr>
          <w:p w14:paraId="5A7DE36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8A220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FE34991" wp14:editId="3D8A1252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5BD65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48ACE2" w14:textId="7755099F" w:rsidR="003D1B71" w:rsidRPr="00CA16E3" w:rsidRDefault="004637B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Videla.patricio1@gmail.com</w:t>
            </w:r>
          </w:p>
        </w:tc>
        <w:tc>
          <w:tcPr>
            <w:tcW w:w="423" w:type="dxa"/>
            <w:vMerge/>
          </w:tcPr>
          <w:p w14:paraId="4F1D060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77C658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F53BD50" w14:textId="77777777" w:rsidTr="003D1B71">
        <w:trPr>
          <w:trHeight w:val="174"/>
        </w:trPr>
        <w:tc>
          <w:tcPr>
            <w:tcW w:w="720" w:type="dxa"/>
          </w:tcPr>
          <w:p w14:paraId="683A7B0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8DF84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F79D17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F65CC1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E15C77F" w14:textId="77777777" w:rsidTr="003D1B71">
        <w:trPr>
          <w:trHeight w:val="633"/>
        </w:trPr>
        <w:tc>
          <w:tcPr>
            <w:tcW w:w="720" w:type="dxa"/>
          </w:tcPr>
          <w:p w14:paraId="3A9284F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20509CC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4EDBB0A" wp14:editId="5F2D5402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C667B5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rPr>
              <w:lang w:val="es-ES_tradnl"/>
            </w:rPr>
            <w:id w:val="994223924"/>
            <w:placeholder>
              <w:docPart w:val="36E67EE3EDFA4C209D05D8C3E5659EC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2" w:type="dxa"/>
                <w:vAlign w:val="center"/>
              </w:tcPr>
              <w:p w14:paraId="3655A4D0" w14:textId="77777777" w:rsidR="003D1B71" w:rsidRPr="00CA16E3" w:rsidRDefault="003D1B71" w:rsidP="00380FD1">
                <w:pPr>
                  <w:pStyle w:val="Informacin"/>
                  <w:rPr>
                    <w:lang w:val="es-ES_tradnl"/>
                  </w:rPr>
                </w:pPr>
                <w:r w:rsidRPr="00CA16E3">
                  <w:rPr>
                    <w:lang w:val="es-ES_tradnl" w:bidi="es-ES"/>
                  </w:rPr>
                  <w:t>[</w:t>
                </w:r>
                <w:r w:rsidRPr="00CA16E3">
                  <w:rPr>
                    <w:rStyle w:val="Textodelmarcadordeposicin"/>
                    <w:color w:val="666666" w:themeColor="accent4"/>
                    <w:lang w:val="es-ES_tradnl" w:bidi="es-ES"/>
                  </w:rPr>
                  <w:t>Su sitio web]</w:t>
                </w:r>
              </w:p>
            </w:tc>
          </w:sdtContent>
        </w:sdt>
        <w:tc>
          <w:tcPr>
            <w:tcW w:w="423" w:type="dxa"/>
            <w:vMerge/>
          </w:tcPr>
          <w:p w14:paraId="0EA080E7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E7DE06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139FA33" w14:textId="77777777" w:rsidTr="00665F95">
        <w:trPr>
          <w:trHeight w:val="4071"/>
        </w:trPr>
        <w:tc>
          <w:tcPr>
            <w:tcW w:w="720" w:type="dxa"/>
          </w:tcPr>
          <w:p w14:paraId="2493404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016E334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491706D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36DAAB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584075AE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21D92" w14:textId="77777777" w:rsidR="001A2B80" w:rsidRDefault="001A2B80" w:rsidP="00590471">
      <w:r>
        <w:separator/>
      </w:r>
    </w:p>
  </w:endnote>
  <w:endnote w:type="continuationSeparator" w:id="0">
    <w:p w14:paraId="648EB632" w14:textId="77777777" w:rsidR="001A2B80" w:rsidRDefault="001A2B8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71434" w14:textId="77777777" w:rsidR="001A2B80" w:rsidRDefault="001A2B80" w:rsidP="00590471">
      <w:r>
        <w:separator/>
      </w:r>
    </w:p>
  </w:footnote>
  <w:footnote w:type="continuationSeparator" w:id="0">
    <w:p w14:paraId="6682DF4A" w14:textId="77777777" w:rsidR="001A2B80" w:rsidRDefault="001A2B8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B76C5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A5C8F0A" wp14:editId="4BE86CF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2F69E2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7BF"/>
    <w:rsid w:val="00060042"/>
    <w:rsid w:val="0008685D"/>
    <w:rsid w:val="00090860"/>
    <w:rsid w:val="00112FD7"/>
    <w:rsid w:val="00140EF1"/>
    <w:rsid w:val="00150ABD"/>
    <w:rsid w:val="001946FC"/>
    <w:rsid w:val="001A2B80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637BF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EF3CC7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2CFE1C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min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43066854E241FFA28C203814EBE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B8FA54-A58C-4159-8A61-4ABF9D05E0DB}"/>
      </w:docPartPr>
      <w:docPartBody>
        <w:p w:rsidR="00000000" w:rsidRDefault="00470EBC">
          <w:pPr>
            <w:pStyle w:val="0943066854E241FFA28C203814EBEC9A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E521C54CF1174193B0ADF739D66BB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421C0-CE38-4A9B-85C7-52766B017F76}"/>
      </w:docPartPr>
      <w:docPartBody>
        <w:p w:rsidR="00000000" w:rsidRDefault="00470EBC">
          <w:pPr>
            <w:pStyle w:val="E521C54CF1174193B0ADF739D66BB8CE"/>
          </w:pPr>
          <w:r w:rsidRPr="00F20161">
            <w:t>Formación</w:t>
          </w:r>
        </w:p>
      </w:docPartBody>
    </w:docPart>
    <w:docPart>
      <w:docPartPr>
        <w:name w:val="0E10C74CC85142C3934190520297D2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C84F3-F223-4859-95CE-795C0B7D7DEA}"/>
      </w:docPartPr>
      <w:docPartBody>
        <w:p w:rsidR="00000000" w:rsidRDefault="00470EBC">
          <w:pPr>
            <w:pStyle w:val="0E10C74CC85142C3934190520297D22A"/>
          </w:pPr>
          <w:r w:rsidRPr="00F20161">
            <w:t>Comunicación</w:t>
          </w:r>
        </w:p>
      </w:docPartBody>
    </w:docPart>
    <w:docPart>
      <w:docPartPr>
        <w:name w:val="1C6EE482C94B44478DC7FC91F6A65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DAFB3-317D-4160-A022-67E08BA8A796}"/>
      </w:docPartPr>
      <w:docPartBody>
        <w:p w:rsidR="00000000" w:rsidRDefault="00470EBC">
          <w:pPr>
            <w:pStyle w:val="1C6EE482C94B44478DC7FC91F6A65B5B"/>
          </w:pPr>
          <w:r w:rsidRPr="00F20161">
            <w:t>Liderazgo</w:t>
          </w:r>
        </w:p>
      </w:docPartBody>
    </w:docPart>
    <w:docPart>
      <w:docPartPr>
        <w:name w:val="48FC27A9A38A4B30A4950A53BEA26A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E33E6-3FA7-489E-B9B4-7549B60760D7}"/>
      </w:docPartPr>
      <w:docPartBody>
        <w:p w:rsidR="00000000" w:rsidRDefault="00470EBC">
          <w:pPr>
            <w:pStyle w:val="48FC27A9A38A4B30A4950A53BEA26A24"/>
          </w:pPr>
          <w:r w:rsidRPr="00CA16E3">
            <w:rPr>
              <w:lang w:val="es-ES_tradnl" w:bidi="es-ES"/>
            </w:rPr>
            <w:t>[Su teléfono]</w:t>
          </w:r>
        </w:p>
      </w:docPartBody>
    </w:docPart>
    <w:docPart>
      <w:docPartPr>
        <w:name w:val="36E67EE3EDFA4C209D05D8C3E5659E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2595D-3A71-4EAC-9CD7-D247B233F060}"/>
      </w:docPartPr>
      <w:docPartBody>
        <w:p w:rsidR="00000000" w:rsidRDefault="00470EBC">
          <w:pPr>
            <w:pStyle w:val="36E67EE3EDFA4C209D05D8C3E5659EC4"/>
          </w:pPr>
          <w:r w:rsidRPr="00CA16E3">
            <w:rPr>
              <w:lang w:val="es-ES_tradnl" w:bidi="es-ES"/>
            </w:rPr>
            <w:t>[</w:t>
          </w:r>
          <w:r w:rsidRPr="00CA16E3">
            <w:rPr>
              <w:rStyle w:val="Textodelmarcadordeposicin"/>
              <w:color w:val="FFC000" w:themeColor="accent4"/>
              <w:lang w:val="es-ES_tradnl" w:bidi="es-ES"/>
            </w:rPr>
            <w:t>Su sitio web]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BC"/>
    <w:rsid w:val="0047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415E3512FD44017851720F24CE6F5C0">
    <w:name w:val="8415E3512FD44017851720F24CE6F5C0"/>
  </w:style>
  <w:style w:type="paragraph" w:customStyle="1" w:styleId="EA5E61830DAC4AF3961F64B59A106E0E">
    <w:name w:val="EA5E61830DAC4AF3961F64B59A106E0E"/>
  </w:style>
  <w:style w:type="paragraph" w:customStyle="1" w:styleId="0943066854E241FFA28C203814EBEC9A">
    <w:name w:val="0943066854E241FFA28C203814EBEC9A"/>
  </w:style>
  <w:style w:type="paragraph" w:customStyle="1" w:styleId="E3C3AD8618C94D468D7FBC7E6D2ADC03">
    <w:name w:val="E3C3AD8618C94D468D7FBC7E6D2ADC03"/>
  </w:style>
  <w:style w:type="paragraph" w:customStyle="1" w:styleId="5BBE96F28CE949939B0E38A8DA802536">
    <w:name w:val="5BBE96F28CE949939B0E38A8DA802536"/>
  </w:style>
  <w:style w:type="paragraph" w:customStyle="1" w:styleId="38D71A6FCCF8411195199340CC714E39">
    <w:name w:val="38D71A6FCCF8411195199340CC714E39"/>
  </w:style>
  <w:style w:type="paragraph" w:customStyle="1" w:styleId="DC898D7C869F420586E20E8B4A9DABF6">
    <w:name w:val="DC898D7C869F420586E20E8B4A9DABF6"/>
  </w:style>
  <w:style w:type="paragraph" w:customStyle="1" w:styleId="4981F5A5A86F4E82A6E07A8BF737049F">
    <w:name w:val="4981F5A5A86F4E82A6E07A8BF737049F"/>
  </w:style>
  <w:style w:type="paragraph" w:customStyle="1" w:styleId="140DA4A52D634B51B0406F00DC581EEE">
    <w:name w:val="140DA4A52D634B51B0406F00DC581EEE"/>
  </w:style>
  <w:style w:type="paragraph" w:customStyle="1" w:styleId="3EF63BFC350B4907AE46BBC098BBF96B">
    <w:name w:val="3EF63BFC350B4907AE46BBC098BBF96B"/>
  </w:style>
  <w:style w:type="paragraph" w:customStyle="1" w:styleId="C3F095BA03AA419B9FEDB66E83C2DF3E">
    <w:name w:val="C3F095BA03AA419B9FEDB66E83C2DF3E"/>
  </w:style>
  <w:style w:type="paragraph" w:customStyle="1" w:styleId="045E0F0BD7A84E168ADEA55CD0DF13A0">
    <w:name w:val="045E0F0BD7A84E168ADEA55CD0DF13A0"/>
  </w:style>
  <w:style w:type="paragraph" w:customStyle="1" w:styleId="E1EE0B6C352E4F80B88E346BD46F91AD">
    <w:name w:val="E1EE0B6C352E4F80B88E346BD46F91AD"/>
  </w:style>
  <w:style w:type="paragraph" w:customStyle="1" w:styleId="47249B6BBCB34EBFB0F026D05DDA061F">
    <w:name w:val="47249B6BBCB34EBFB0F026D05DDA061F"/>
  </w:style>
  <w:style w:type="paragraph" w:customStyle="1" w:styleId="A77971D7AD1645AFB922DE31E54210BB">
    <w:name w:val="A77971D7AD1645AFB922DE31E54210BB"/>
  </w:style>
  <w:style w:type="paragraph" w:customStyle="1" w:styleId="03B9522D6CDA4F83B23B3CE6FF85C467">
    <w:name w:val="03B9522D6CDA4F83B23B3CE6FF85C467"/>
  </w:style>
  <w:style w:type="paragraph" w:customStyle="1" w:styleId="BEDE14A50F2640F892844578678BD1BA">
    <w:name w:val="BEDE14A50F2640F892844578678BD1BA"/>
  </w:style>
  <w:style w:type="paragraph" w:customStyle="1" w:styleId="388FD33E45F7447999B8D8D21195F7B5">
    <w:name w:val="388FD33E45F7447999B8D8D21195F7B5"/>
  </w:style>
  <w:style w:type="paragraph" w:customStyle="1" w:styleId="8FD76D751C174FBEB0D6A0537711F130">
    <w:name w:val="8FD76D751C174FBEB0D6A0537711F130"/>
  </w:style>
  <w:style w:type="paragraph" w:customStyle="1" w:styleId="E521C54CF1174193B0ADF739D66BB8CE">
    <w:name w:val="E521C54CF1174193B0ADF739D66BB8CE"/>
  </w:style>
  <w:style w:type="paragraph" w:customStyle="1" w:styleId="177FA06A939F408CA8D98103DBCC8CD0">
    <w:name w:val="177FA06A939F408CA8D98103DBCC8CD0"/>
  </w:style>
  <w:style w:type="paragraph" w:customStyle="1" w:styleId="531B28ABA36844FCAD73B517F65A34EF">
    <w:name w:val="531B28ABA36844FCAD73B517F65A34EF"/>
  </w:style>
  <w:style w:type="paragraph" w:customStyle="1" w:styleId="DFC69014752049DC9C5B66D22DF32DC1">
    <w:name w:val="DFC69014752049DC9C5B66D22DF32DC1"/>
  </w:style>
  <w:style w:type="paragraph" w:customStyle="1" w:styleId="0E10C74CC85142C3934190520297D22A">
    <w:name w:val="0E10C74CC85142C3934190520297D22A"/>
  </w:style>
  <w:style w:type="paragraph" w:customStyle="1" w:styleId="C953F3A5ECF84FC5BB9074695233433F">
    <w:name w:val="C953F3A5ECF84FC5BB9074695233433F"/>
  </w:style>
  <w:style w:type="paragraph" w:customStyle="1" w:styleId="1C6EE482C94B44478DC7FC91F6A65B5B">
    <w:name w:val="1C6EE482C94B44478DC7FC91F6A65B5B"/>
  </w:style>
  <w:style w:type="paragraph" w:customStyle="1" w:styleId="A34A706592DE47B2835A31B75DA08772">
    <w:name w:val="A34A706592DE47B2835A31B75DA08772"/>
  </w:style>
  <w:style w:type="paragraph" w:customStyle="1" w:styleId="9B92DF41CD1041C58DB6D8712C4B24DD">
    <w:name w:val="9B92DF41CD1041C58DB6D8712C4B24DD"/>
  </w:style>
  <w:style w:type="paragraph" w:customStyle="1" w:styleId="BF8EF296F27F4DA48B41DDF40ABDAC78">
    <w:name w:val="BF8EF296F27F4DA48B41DDF40ABDAC78"/>
  </w:style>
  <w:style w:type="paragraph" w:customStyle="1" w:styleId="3936BD8B6DA245A2AE08794A3E66C99A">
    <w:name w:val="3936BD8B6DA245A2AE08794A3E66C99A"/>
  </w:style>
  <w:style w:type="paragraph" w:customStyle="1" w:styleId="69A186CBDD3642A49A08CABC7E954AD3">
    <w:name w:val="69A186CBDD3642A49A08CABC7E954AD3"/>
  </w:style>
  <w:style w:type="paragraph" w:customStyle="1" w:styleId="48FC27A9A38A4B30A4950A53BEA26A24">
    <w:name w:val="48FC27A9A38A4B30A4950A53BEA26A24"/>
  </w:style>
  <w:style w:type="paragraph" w:customStyle="1" w:styleId="D28D2E11FF9440169A6DB0E95E3043AC">
    <w:name w:val="D28D2E11FF9440169A6DB0E95E3043AC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36E67EE3EDFA4C209D05D8C3E5659EC4">
    <w:name w:val="36E67EE3EDFA4C209D05D8C3E5659E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98</Words>
  <Characters>543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2021-09-18T22:46:00Z</dcterms:created>
  <dcterms:modified xsi:type="dcterms:W3CDTF">2021-09-18T23:13:00Z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