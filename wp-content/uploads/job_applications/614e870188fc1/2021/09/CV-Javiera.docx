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250"/>
        <w:gridCol w:w="6780"/>
      </w:tblGrid>
      <w:tr w:rsidR="003D1B71" w:rsidRPr="00CA16E3" w14:paraId="1EFB5B02" w14:textId="77777777" w:rsidTr="007700ED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31734906" w14:textId="53544EAE" w:rsidR="003D1B71" w:rsidRPr="00665F95" w:rsidRDefault="00DC732C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+-</w:t>
            </w:r>
            <w:r w:rsidR="005C320E">
              <w:rPr>
                <w:noProof/>
              </w:rPr>
              <w:drawing>
                <wp:inline distT="0" distB="0" distL="0" distR="0" wp14:anchorId="01939F71" wp14:editId="4AAB1EE1">
                  <wp:extent cx="1628775" cy="2162174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2944" cy="2167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2032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EC548FE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780" w:type="dxa"/>
            <w:tcBorders>
              <w:bottom w:val="nil"/>
            </w:tcBorders>
          </w:tcPr>
          <w:p w14:paraId="618DFBA2" w14:textId="0695CFAD" w:rsidR="003D1B71" w:rsidRPr="00665F95" w:rsidRDefault="008F16C6" w:rsidP="007700ED">
            <w:pPr>
              <w:pStyle w:val="Ttulo"/>
              <w:jc w:val="center"/>
            </w:pPr>
            <w:r>
              <w:t>Javiera</w:t>
            </w:r>
            <w:r w:rsidR="003D1B71" w:rsidRPr="00665F95">
              <w:rPr>
                <w:lang w:bidi="es-ES"/>
              </w:rPr>
              <w:br/>
            </w:r>
            <w:r>
              <w:t>Thomson Morong</w:t>
            </w:r>
          </w:p>
        </w:tc>
      </w:tr>
      <w:tr w:rsidR="003D1B71" w:rsidRPr="00CA16E3" w14:paraId="624CAD5D" w14:textId="77777777" w:rsidTr="007700ED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BDF1772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250" w:type="dxa"/>
            <w:vMerge/>
            <w:tcBorders>
              <w:bottom w:val="nil"/>
            </w:tcBorders>
          </w:tcPr>
          <w:p w14:paraId="28934157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83FF04ACFA0E42ACA9D91E779FFB6F6B"/>
              </w:placeholder>
              <w:temporary/>
              <w15:appearance w15:val="hidden"/>
            </w:sdtPr>
            <w:sdtEndPr/>
            <w:sdtContent>
              <w:p w14:paraId="343E60AD" w14:textId="77777777" w:rsidR="003D1B71" w:rsidRPr="00F20161" w:rsidRDefault="003D1B71" w:rsidP="00F2016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14:paraId="580F9DEB" w14:textId="471833C9" w:rsidR="003D1B71" w:rsidRPr="00665F95" w:rsidRDefault="002F2D7B" w:rsidP="00665F95">
            <w:pPr>
              <w:pStyle w:val="Fechas"/>
              <w:spacing w:line="216" w:lineRule="auto"/>
            </w:pPr>
            <w:r>
              <w:t xml:space="preserve">Enero 2020 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rPr>
                <w:rFonts w:eastAsia="Calibri"/>
                <w:lang w:bidi="es-ES"/>
              </w:rPr>
              <w:t xml:space="preserve"> </w:t>
            </w:r>
            <w:r w:rsidR="001A4D32">
              <w:t>Mar</w:t>
            </w:r>
            <w:r>
              <w:t>zo 2020</w:t>
            </w:r>
          </w:p>
          <w:p w14:paraId="4D760199" w14:textId="77777777" w:rsidR="007700ED" w:rsidRDefault="002F2D7B" w:rsidP="007700ED">
            <w:pPr>
              <w:pStyle w:val="Experiencia"/>
              <w:spacing w:after="0" w:line="216" w:lineRule="auto"/>
            </w:pPr>
            <w:r>
              <w:t>Pizzero(a)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>Full vendedor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>
              <w:t>Little Caesars</w:t>
            </w:r>
          </w:p>
          <w:p w14:paraId="6A2A2EBD" w14:textId="0A7BE111" w:rsidR="003D1B71" w:rsidRPr="007700ED" w:rsidRDefault="007700ED" w:rsidP="007700ED">
            <w:pPr>
              <w:pStyle w:val="Experiencia"/>
              <w:spacing w:after="0" w:line="216" w:lineRule="auto"/>
              <w:rPr>
                <w:sz w:val="18"/>
                <w:szCs w:val="18"/>
              </w:rPr>
            </w:pPr>
            <w:r>
              <w:t xml:space="preserve"> </w:t>
            </w:r>
            <w:r w:rsidRPr="007700ED">
              <w:rPr>
                <w:sz w:val="18"/>
                <w:szCs w:val="18"/>
                <w:highlight w:val="lightGray"/>
              </w:rPr>
              <w:t>(motivos de pandemia no renovaron contrato)</w:t>
            </w:r>
          </w:p>
          <w:p w14:paraId="02AD7EBC" w14:textId="77777777" w:rsidR="007700ED" w:rsidRDefault="007700ED" w:rsidP="00665F95">
            <w:pPr>
              <w:pStyle w:val="Fechas"/>
              <w:spacing w:line="216" w:lineRule="auto"/>
            </w:pPr>
          </w:p>
          <w:p w14:paraId="3A67451B" w14:textId="77777777" w:rsidR="007700ED" w:rsidRDefault="007700ED" w:rsidP="00665F95">
            <w:pPr>
              <w:pStyle w:val="Fechas"/>
              <w:spacing w:line="216" w:lineRule="auto"/>
            </w:pPr>
          </w:p>
          <w:p w14:paraId="6F4FF7DA" w14:textId="7A2CAB17" w:rsidR="003D1B71" w:rsidRPr="00665F95" w:rsidRDefault="001A4D32" w:rsidP="00665F95">
            <w:pPr>
              <w:pStyle w:val="Fechas"/>
              <w:spacing w:line="216" w:lineRule="auto"/>
            </w:pPr>
            <w:r>
              <w:t>Septiembre</w:t>
            </w:r>
            <w:r w:rsidR="002F2D7B">
              <w:t xml:space="preserve">2019 </w:t>
            </w:r>
            <w:r w:rsidR="002F2D7B">
              <w:rPr>
                <w:rFonts w:eastAsia="Calibri"/>
                <w:lang w:bidi="es-ES"/>
              </w:rPr>
              <w:t>–</w:t>
            </w:r>
            <w:r w:rsidR="00DC732C">
              <w:t xml:space="preserve"> </w:t>
            </w:r>
            <w:r>
              <w:t>Noviembre</w:t>
            </w:r>
            <w:r w:rsidR="00DC732C">
              <w:t xml:space="preserve"> </w:t>
            </w:r>
            <w:r w:rsidR="002F2D7B">
              <w:t>2019</w:t>
            </w:r>
            <w:r w:rsidR="00C00B63">
              <w:t xml:space="preserve"> </w:t>
            </w:r>
          </w:p>
          <w:p w14:paraId="69E45550" w14:textId="5941BC22" w:rsidR="003D1B71" w:rsidRPr="00665F95" w:rsidRDefault="002F2D7B" w:rsidP="00665F95">
            <w:pPr>
              <w:pStyle w:val="Experiencia"/>
              <w:spacing w:line="216" w:lineRule="auto"/>
            </w:pPr>
            <w:r>
              <w:t>Pizzero(a)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>Full vendedor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>
              <w:t>Telepizza</w:t>
            </w:r>
          </w:p>
          <w:p w14:paraId="0403E768" w14:textId="07E81D7D" w:rsidR="003D1B71" w:rsidRPr="00665F95" w:rsidRDefault="002F2D7B" w:rsidP="00665F95">
            <w:pPr>
              <w:spacing w:line="216" w:lineRule="auto"/>
            </w:pPr>
            <w:r>
              <w:t xml:space="preserve">Mi cargo en ambas empresas de comida fueron netamente encargarme de todo rotativamente (un día estaba en atención al </w:t>
            </w:r>
            <w:r w:rsidR="007700ED">
              <w:t>público</w:t>
            </w:r>
            <w:r>
              <w:t xml:space="preserve"> y al otro día </w:t>
            </w:r>
            <w:r w:rsidR="005C320E">
              <w:t>me encargaba de preparar los pedidos). También reponer productos y limpieza del local.</w:t>
            </w:r>
          </w:p>
          <w:sdt>
            <w:sdtPr>
              <w:id w:val="-1554227259"/>
              <w:placeholder>
                <w:docPart w:val="0EDA070220884A909E35EA75A9AA4624"/>
              </w:placeholder>
              <w:temporary/>
              <w:showingPlcHdr/>
              <w15:appearance w15:val="hidden"/>
            </w:sdtPr>
            <w:sdtEndPr/>
            <w:sdtContent>
              <w:p w14:paraId="24D131C9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086FBDEB" w14:textId="5C9CAE41" w:rsidR="003D1B71" w:rsidRPr="00665F95" w:rsidRDefault="008F16C6" w:rsidP="00665F95">
            <w:pPr>
              <w:pStyle w:val="Nombredelaescuela"/>
              <w:spacing w:line="216" w:lineRule="auto"/>
            </w:pPr>
            <w:r>
              <w:t>CEIA Acuario</w:t>
            </w:r>
            <w:r w:rsidR="003D1B71" w:rsidRPr="00665F95">
              <w:rPr>
                <w:lang w:bidi="es-ES"/>
              </w:rPr>
              <w:t xml:space="preserve">, </w:t>
            </w:r>
            <w:r>
              <w:t>Santiago Centro.</w:t>
            </w:r>
          </w:p>
          <w:p w14:paraId="3CA67A33" w14:textId="0DB88887" w:rsidR="003D1B71" w:rsidRPr="00F20161" w:rsidRDefault="008F16C6" w:rsidP="00F20161">
            <w:pPr>
              <w:pStyle w:val="Listaconvietas"/>
              <w:spacing w:line="216" w:lineRule="auto"/>
            </w:pPr>
            <w:r>
              <w:t>Egresada de enseñanza media con</w:t>
            </w:r>
            <w:r w:rsidR="002F2D7B">
              <w:t xml:space="preserve"> Promedio final 6,0.</w:t>
            </w:r>
          </w:p>
          <w:p w14:paraId="59AAC367" w14:textId="61A35A85" w:rsidR="003D1B71" w:rsidRPr="00665F95" w:rsidRDefault="003D1B71" w:rsidP="00665F95">
            <w:pPr>
              <w:spacing w:line="216" w:lineRule="auto"/>
            </w:pPr>
          </w:p>
          <w:sdt>
            <w:sdtPr>
              <w:id w:val="-278101685"/>
              <w:placeholder>
                <w:docPart w:val="62B20BF979F74359923BFEAF1278CBED"/>
              </w:placeholder>
              <w:temporary/>
              <w:showingPlcHdr/>
              <w15:appearance w15:val="hidden"/>
            </w:sdtPr>
            <w:sdtEndPr/>
            <w:sdtContent>
              <w:p w14:paraId="07172E33" w14:textId="77777777" w:rsidR="003D1B71" w:rsidRPr="00F20161" w:rsidRDefault="003D1B71" w:rsidP="00F20161">
                <w:pPr>
                  <w:pStyle w:val="Ttulo2"/>
                </w:pPr>
                <w:r w:rsidRPr="00F20161">
                  <w:t>Liderazgo</w:t>
                </w:r>
              </w:p>
            </w:sdtContent>
          </w:sdt>
          <w:p w14:paraId="1F53FD99" w14:textId="6023FBDB" w:rsidR="003D1B71" w:rsidRDefault="007700ED" w:rsidP="00665F95">
            <w:pPr>
              <w:spacing w:line="216" w:lineRule="auto"/>
            </w:pPr>
            <w:r>
              <w:t>Soy alguien responsable, respetuosa, cumplidora y positiva;</w:t>
            </w:r>
          </w:p>
          <w:p w14:paraId="74348A5B" w14:textId="3DB70A18" w:rsidR="003D1B71" w:rsidRPr="00F20161" w:rsidRDefault="007700ED" w:rsidP="007700ED">
            <w:pPr>
              <w:spacing w:line="216" w:lineRule="auto"/>
            </w:pPr>
            <w:r>
              <w:t>Me considero ordenada, organizada y algo perfeccionista, suelo aprender rápido y estoy bastante motivada para poder encontrar un trabajo estable y duradero en el cual permanecer.</w:t>
            </w:r>
          </w:p>
          <w:p w14:paraId="1EACB29B" w14:textId="1D60211A" w:rsidR="003D1B71" w:rsidRPr="00665F95" w:rsidRDefault="003D1B71" w:rsidP="00665F95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14:paraId="44655B24" w14:textId="77777777" w:rsidTr="007700ED">
        <w:trPr>
          <w:trHeight w:val="1164"/>
        </w:trPr>
        <w:tc>
          <w:tcPr>
            <w:tcW w:w="720" w:type="dxa"/>
          </w:tcPr>
          <w:p w14:paraId="32A3A672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4B353F33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50" w:type="dxa"/>
            <w:vMerge/>
          </w:tcPr>
          <w:p w14:paraId="54C674EC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780" w:type="dxa"/>
            <w:vMerge/>
          </w:tcPr>
          <w:p w14:paraId="5C806311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0F6D27A9" w14:textId="77777777" w:rsidTr="007700ED">
        <w:trPr>
          <w:trHeight w:val="543"/>
        </w:trPr>
        <w:tc>
          <w:tcPr>
            <w:tcW w:w="720" w:type="dxa"/>
          </w:tcPr>
          <w:p w14:paraId="7F66575B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43231C0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3C588185" wp14:editId="2A6D9C2A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6655CD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4AB579B" w14:textId="2F3B02D8" w:rsidR="003D1B71" w:rsidRPr="00CA16E3" w:rsidRDefault="008F16C6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Av. Grecia 1435</w:t>
            </w:r>
          </w:p>
          <w:p w14:paraId="1C4CD2BE" w14:textId="31DA10BA" w:rsidR="003D1B71" w:rsidRPr="00CA16E3" w:rsidRDefault="008F16C6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Ñuñoa, Santiago de Chile</w:t>
            </w:r>
          </w:p>
        </w:tc>
        <w:tc>
          <w:tcPr>
            <w:tcW w:w="250" w:type="dxa"/>
            <w:vMerge/>
          </w:tcPr>
          <w:p w14:paraId="4A3D790C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780" w:type="dxa"/>
            <w:vMerge/>
          </w:tcPr>
          <w:p w14:paraId="335999C7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0A15D4B" w14:textId="77777777" w:rsidTr="007700ED">
        <w:trPr>
          <w:trHeight w:val="183"/>
        </w:trPr>
        <w:tc>
          <w:tcPr>
            <w:tcW w:w="720" w:type="dxa"/>
          </w:tcPr>
          <w:p w14:paraId="699732FE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88C27BE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50" w:type="dxa"/>
            <w:vMerge/>
          </w:tcPr>
          <w:p w14:paraId="63DD8C52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780" w:type="dxa"/>
            <w:vMerge/>
          </w:tcPr>
          <w:p w14:paraId="455D1FFF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167A366" w14:textId="77777777" w:rsidTr="007700ED">
        <w:trPr>
          <w:trHeight w:val="624"/>
        </w:trPr>
        <w:tc>
          <w:tcPr>
            <w:tcW w:w="720" w:type="dxa"/>
          </w:tcPr>
          <w:p w14:paraId="6984D00C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72E5957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A0CD0B9" wp14:editId="68B01E66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516EFE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826378C" w14:textId="1EAD4D1B" w:rsidR="003D1B71" w:rsidRPr="00CA16E3" w:rsidRDefault="008F16C6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9 32929944</w:t>
            </w:r>
          </w:p>
        </w:tc>
        <w:tc>
          <w:tcPr>
            <w:tcW w:w="250" w:type="dxa"/>
            <w:vMerge/>
          </w:tcPr>
          <w:p w14:paraId="2D2DC0A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780" w:type="dxa"/>
            <w:vMerge/>
          </w:tcPr>
          <w:p w14:paraId="4F4411B1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D5761B6" w14:textId="77777777" w:rsidTr="007700ED">
        <w:trPr>
          <w:trHeight w:val="183"/>
        </w:trPr>
        <w:tc>
          <w:tcPr>
            <w:tcW w:w="720" w:type="dxa"/>
          </w:tcPr>
          <w:p w14:paraId="7FF42956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4E2CBAB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50" w:type="dxa"/>
            <w:vMerge/>
          </w:tcPr>
          <w:p w14:paraId="1BAC3511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780" w:type="dxa"/>
            <w:vMerge/>
          </w:tcPr>
          <w:p w14:paraId="387C8DC4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A145998" w14:textId="77777777" w:rsidTr="007700ED">
        <w:trPr>
          <w:trHeight w:val="633"/>
        </w:trPr>
        <w:tc>
          <w:tcPr>
            <w:tcW w:w="720" w:type="dxa"/>
          </w:tcPr>
          <w:p w14:paraId="3C4C3DDD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3EE0A58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78B1D0D" wp14:editId="3EE64813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68EAF4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E0FC19C" w14:textId="6C50BB89" w:rsidR="003D1B71" w:rsidRPr="00CA16E3" w:rsidRDefault="008F16C6" w:rsidP="008F16C6">
            <w:pPr>
              <w:pStyle w:val="Ttulo2"/>
              <w:rPr>
                <w:lang w:val="es-ES_tradnl"/>
              </w:rPr>
            </w:pPr>
            <w:r>
              <w:rPr>
                <w:lang w:val="es-ES_tradnl"/>
              </w:rPr>
              <w:t>th99jvi@gmail.com</w:t>
            </w:r>
          </w:p>
        </w:tc>
        <w:tc>
          <w:tcPr>
            <w:tcW w:w="250" w:type="dxa"/>
            <w:vMerge/>
          </w:tcPr>
          <w:p w14:paraId="6D83703C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780" w:type="dxa"/>
            <w:vMerge/>
          </w:tcPr>
          <w:p w14:paraId="6675A3A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FE7B3D7" w14:textId="77777777" w:rsidTr="007700ED">
        <w:trPr>
          <w:trHeight w:val="174"/>
        </w:trPr>
        <w:tc>
          <w:tcPr>
            <w:tcW w:w="720" w:type="dxa"/>
          </w:tcPr>
          <w:p w14:paraId="09BDF5D6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78CCF82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50" w:type="dxa"/>
            <w:vMerge/>
          </w:tcPr>
          <w:p w14:paraId="500193FB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780" w:type="dxa"/>
            <w:vMerge/>
          </w:tcPr>
          <w:p w14:paraId="6796D14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C6B999B" w14:textId="77777777" w:rsidTr="007700ED">
        <w:trPr>
          <w:trHeight w:val="4071"/>
        </w:trPr>
        <w:tc>
          <w:tcPr>
            <w:tcW w:w="720" w:type="dxa"/>
          </w:tcPr>
          <w:p w14:paraId="1BA6DC92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6B6884C9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50" w:type="dxa"/>
          </w:tcPr>
          <w:p w14:paraId="23BAF241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780" w:type="dxa"/>
            <w:vMerge/>
          </w:tcPr>
          <w:p w14:paraId="55EC7C5B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76F0B462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8108A" w14:textId="77777777" w:rsidR="00CE2C20" w:rsidRDefault="00CE2C20" w:rsidP="00590471">
      <w:r>
        <w:separator/>
      </w:r>
    </w:p>
  </w:endnote>
  <w:endnote w:type="continuationSeparator" w:id="0">
    <w:p w14:paraId="2496E684" w14:textId="77777777" w:rsidR="00CE2C20" w:rsidRDefault="00CE2C2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DC13F" w14:textId="77777777" w:rsidR="00CE2C20" w:rsidRDefault="00CE2C20" w:rsidP="00590471">
      <w:r>
        <w:separator/>
      </w:r>
    </w:p>
  </w:footnote>
  <w:footnote w:type="continuationSeparator" w:id="0">
    <w:p w14:paraId="3873C625" w14:textId="77777777" w:rsidR="00CE2C20" w:rsidRDefault="00CE2C2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6B71E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DBA659B" wp14:editId="52D8C093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FFCDFD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6C6"/>
    <w:rsid w:val="00060042"/>
    <w:rsid w:val="0008685D"/>
    <w:rsid w:val="00090860"/>
    <w:rsid w:val="00112FD7"/>
    <w:rsid w:val="00150ABD"/>
    <w:rsid w:val="001946FC"/>
    <w:rsid w:val="001A4D32"/>
    <w:rsid w:val="00222466"/>
    <w:rsid w:val="00247254"/>
    <w:rsid w:val="0024753C"/>
    <w:rsid w:val="00251E1A"/>
    <w:rsid w:val="00276026"/>
    <w:rsid w:val="002B4549"/>
    <w:rsid w:val="002F2D7B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C320E"/>
    <w:rsid w:val="005D01FA"/>
    <w:rsid w:val="00653E17"/>
    <w:rsid w:val="00665F95"/>
    <w:rsid w:val="006A08E8"/>
    <w:rsid w:val="006D79A8"/>
    <w:rsid w:val="0072353B"/>
    <w:rsid w:val="007575B6"/>
    <w:rsid w:val="007700ED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8F16C6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558E3"/>
    <w:rsid w:val="00B6466C"/>
    <w:rsid w:val="00BB1B5D"/>
    <w:rsid w:val="00BC22C7"/>
    <w:rsid w:val="00BD195A"/>
    <w:rsid w:val="00C00B63"/>
    <w:rsid w:val="00C07240"/>
    <w:rsid w:val="00C14078"/>
    <w:rsid w:val="00CA16E3"/>
    <w:rsid w:val="00CE1E3D"/>
    <w:rsid w:val="00CE2C20"/>
    <w:rsid w:val="00D0373F"/>
    <w:rsid w:val="00D053FA"/>
    <w:rsid w:val="00DC3F0A"/>
    <w:rsid w:val="00DC732C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264B4FC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">
    <w:name w:val="E-mail Signature"/>
    <w:basedOn w:val="Normal"/>
    <w:link w:val="FirmadecorreoCar"/>
    <w:uiPriority w:val="99"/>
    <w:semiHidden/>
    <w:unhideWhenUsed/>
    <w:rsid w:val="00CA16E3"/>
  </w:style>
  <w:style w:type="character" w:customStyle="1" w:styleId="FirmadecorreoCar">
    <w:name w:val="Firma de correo Car"/>
    <w:basedOn w:val="Fuentedeprrafopredeter"/>
    <w:link w:val="Firmadecorre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 /><Relationship Id="rId13" Type="http://schemas.openxmlformats.org/officeDocument/2006/relationships/image" Target="media/image4.png" /><Relationship Id="rId18" Type="http://schemas.openxmlformats.org/officeDocument/2006/relationships/fontTable" Target="fontTable.xml" /><Relationship Id="rId3" Type="http://schemas.openxmlformats.org/officeDocument/2006/relationships/customXml" Target="../customXml/item3.xml" /><Relationship Id="rId7" Type="http://schemas.openxmlformats.org/officeDocument/2006/relationships/webSettings" Target="webSettings.xml" /><Relationship Id="rId12" Type="http://schemas.openxmlformats.org/officeDocument/2006/relationships/image" Target="media/image3.png" /><Relationship Id="rId17" Type="http://schemas.openxmlformats.org/officeDocument/2006/relationships/header" Target="header1.xml" /><Relationship Id="rId2" Type="http://schemas.openxmlformats.org/officeDocument/2006/relationships/customXml" Target="../customXml/item2.xml" /><Relationship Id="rId16" Type="http://schemas.openxmlformats.org/officeDocument/2006/relationships/image" Target="media/image7.png" /><Relationship Id="rId20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settings" Target="settings.xml" /><Relationship Id="rId11" Type="http://schemas.openxmlformats.org/officeDocument/2006/relationships/image" Target="media/image2.png" /><Relationship Id="rId5" Type="http://schemas.openxmlformats.org/officeDocument/2006/relationships/styles" Target="styles.xml" /><Relationship Id="rId15" Type="http://schemas.openxmlformats.org/officeDocument/2006/relationships/image" Target="media/image6.png" /><Relationship Id="rId10" Type="http://schemas.openxmlformats.org/officeDocument/2006/relationships/image" Target="media/image1.jpeg" /><Relationship Id="rId19" Type="http://schemas.openxmlformats.org/officeDocument/2006/relationships/glossaryDocument" Target="glossary/document.xml" /><Relationship Id="rId4" Type="http://schemas.openxmlformats.org/officeDocument/2006/relationships/numbering" Target="numbering.xml" /><Relationship Id="rId9" Type="http://schemas.openxmlformats.org/officeDocument/2006/relationships/endnotes" Target="endnotes.xml" /><Relationship Id="rId14" Type="http://schemas.openxmlformats.org/officeDocument/2006/relationships/image" Target="media/image5.png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rist\AppData\Local\Microsoft\Office\16.0\DTS\es-ES%7b3D60B3AF-9DCD-4488-B4C6-8DC1D0675161%7d\%7bBF4D511B-A7FE-4DE4-B659-5256DB8758B1%7dtf78128832_win32.dotx" TargetMode="External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3FF04ACFA0E42ACA9D91E779FFB6F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5F5AD9-9B34-4076-9965-68472CF95F7A}"/>
      </w:docPartPr>
      <w:docPartBody>
        <w:p w:rsidR="00D14A11" w:rsidRDefault="0015068B">
          <w:pPr>
            <w:pStyle w:val="83FF04ACFA0E42ACA9D91E779FFB6F6B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0EDA070220884A909E35EA75A9AA46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7E7B75-7DD6-4220-8265-3BD5C1021251}"/>
      </w:docPartPr>
      <w:docPartBody>
        <w:p w:rsidR="00D14A11" w:rsidRDefault="0015068B">
          <w:pPr>
            <w:pStyle w:val="0EDA070220884A909E35EA75A9AA4624"/>
          </w:pPr>
          <w:r w:rsidRPr="00F20161">
            <w:t>Formación</w:t>
          </w:r>
        </w:p>
      </w:docPartBody>
    </w:docPart>
    <w:docPart>
      <w:docPartPr>
        <w:name w:val="62B20BF979F74359923BFEAF1278CB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96D229-9476-44D5-8D73-71809F7F66CE}"/>
      </w:docPartPr>
      <w:docPartBody>
        <w:p w:rsidR="00D14A11" w:rsidRDefault="0015068B">
          <w:pPr>
            <w:pStyle w:val="62B20BF979F74359923BFEAF1278CBED"/>
          </w:pPr>
          <w:r w:rsidRPr="00F20161">
            <w:t>Liderazgo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A11"/>
    <w:rsid w:val="0015068B"/>
    <w:rsid w:val="00D14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3FF04ACFA0E42ACA9D91E779FFB6F6B">
    <w:name w:val="83FF04ACFA0E42ACA9D91E779FFB6F6B"/>
  </w:style>
  <w:style w:type="paragraph" w:customStyle="1" w:styleId="0EDA070220884A909E35EA75A9AA4624">
    <w:name w:val="0EDA070220884A909E35EA75A9AA4624"/>
  </w:style>
  <w:style w:type="paragraph" w:customStyle="1" w:styleId="62B20BF979F74359923BFEAF1278CBED">
    <w:name w:val="62B20BF979F74359923BFEAF1278CBED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71af3243-3dd4-4a8d-8c0d-dd76da1f02a5"/>
    <ds:schemaRef ds:uri="16c05727-aa75-4e4a-9b5f-8a80a1165891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www.w3.org/2000/xmlns/"/>
    <ds:schemaRef ds:uri="71af3243-3dd4-4a8d-8c0d-dd76da1f02a5"/>
    <ds:schemaRef ds:uri="http://www.w3.org/2001/XMLSchema-instance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%7bBF4D511B-A7FE-4DE4-B659-5256DB8758B1%7dtf78128832_win32.dotx</Template>
  <TotalTime>0</TotalTime>
  <Pages>1</Pages>
  <Words>122</Words>
  <Characters>799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2021-08-03T20:28:00Z</dcterms:created>
  <dcterms:modified xsi:type="dcterms:W3CDTF">2021-08-03T20:28:00Z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