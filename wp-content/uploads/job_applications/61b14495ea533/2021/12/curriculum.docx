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1259E4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1259E4" w:rsidRDefault="00FD1CF6" w:rsidP="00FD1CF6">
            <w:pPr>
              <w:pStyle w:val="Ttulo"/>
            </w:pPr>
            <w:r>
              <w:t>Ailyn Almendra</w:t>
            </w:r>
            <w:r w:rsidR="00E77B5E" w:rsidRPr="001259E4">
              <w:rPr>
                <w:lang w:bidi="es-ES"/>
              </w:rPr>
              <w:br/>
            </w:r>
            <w:r>
              <w:t>García Acevedo</w:t>
            </w:r>
          </w:p>
        </w:tc>
      </w:tr>
      <w:tr w:rsidR="00E77B5E" w:rsidRPr="001259E4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3300" w:type="dxa"/>
            <w:vAlign w:val="bottom"/>
          </w:tcPr>
          <w:p w:rsidR="00E77B5E" w:rsidRDefault="00FD1CF6" w:rsidP="009B591F">
            <w:r>
              <w:t>Fecha Nacimiento: 03/11/2001</w:t>
            </w:r>
          </w:p>
          <w:p w:rsidR="00FD1CF6" w:rsidRDefault="002159D0" w:rsidP="009B591F">
            <w:r>
              <w:t xml:space="preserve">Edad: 20 </w:t>
            </w:r>
            <w:r w:rsidR="00FD1CF6">
              <w:t>años</w:t>
            </w:r>
          </w:p>
          <w:p w:rsidR="00FD1CF6" w:rsidRDefault="00FD1CF6" w:rsidP="009B591F">
            <w:r>
              <w:t>Nacionalidad: chilena</w:t>
            </w:r>
          </w:p>
          <w:p w:rsidR="00FD1CF6" w:rsidRDefault="00FD1CF6" w:rsidP="009B591F">
            <w:r>
              <w:t>Comuna: La Florida.</w:t>
            </w:r>
          </w:p>
          <w:p w:rsidR="00FD1CF6" w:rsidRDefault="00FD1CF6" w:rsidP="009B591F">
            <w:r>
              <w:t xml:space="preserve">Correo: </w:t>
            </w:r>
            <w:hyperlink r:id="rId11" w:history="1">
              <w:r w:rsidR="002159D0" w:rsidRPr="00D2249C">
                <w:rPr>
                  <w:rStyle w:val="Hipervnculo"/>
                </w:rPr>
                <w:t>ailyn.almendra@icloud.com</w:t>
              </w:r>
            </w:hyperlink>
          </w:p>
          <w:p w:rsidR="00FD1CF6" w:rsidRDefault="00FD1CF6" w:rsidP="009B591F">
            <w:r>
              <w:t>Teléfono:  956159346</w:t>
            </w:r>
          </w:p>
          <w:p w:rsidR="00E77B5E" w:rsidRPr="001259E4" w:rsidRDefault="00E77B5E" w:rsidP="009B591F">
            <w:pPr>
              <w:pStyle w:val="Contacto"/>
            </w:pPr>
          </w:p>
        </w:tc>
        <w:tc>
          <w:tcPr>
            <w:tcW w:w="3301" w:type="dxa"/>
            <w:vAlign w:val="bottom"/>
          </w:tcPr>
          <w:p w:rsidR="00E77B5E" w:rsidRPr="001259E4" w:rsidRDefault="00E77B5E" w:rsidP="009B591F">
            <w:pPr>
              <w:pStyle w:val="Contacto"/>
            </w:pPr>
          </w:p>
        </w:tc>
      </w:tr>
      <w:tr w:rsidR="00E77B5E" w:rsidRPr="001259E4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Default="00E77B5E" w:rsidP="009B591F">
            <w:pPr>
              <w:pStyle w:val="Ttulo1"/>
              <w:rPr>
                <w:lang w:bidi="es-ES"/>
              </w:rPr>
            </w:pPr>
            <w:r w:rsidRPr="001259E4">
              <w:rPr>
                <w:lang w:bidi="es-ES"/>
              </w:rPr>
              <w:t>E</w:t>
            </w:r>
            <w:r w:rsidR="00FD1CF6">
              <w:rPr>
                <w:lang w:bidi="es-ES"/>
              </w:rPr>
              <w:t>ducación</w:t>
            </w:r>
            <w:r w:rsidRPr="001259E4">
              <w:rPr>
                <w:lang w:bidi="es-ES"/>
              </w:rPr>
              <w:t xml:space="preserve"> </w:t>
            </w:r>
          </w:p>
          <w:p w:rsidR="00FD1CF6" w:rsidRDefault="00FD1CF6" w:rsidP="00FD1CF6">
            <w:pPr>
              <w:rPr>
                <w:lang w:bidi="es-ES"/>
              </w:rPr>
            </w:pPr>
            <w:r>
              <w:rPr>
                <w:lang w:bidi="es-ES"/>
              </w:rPr>
              <w:t>Colegio: Liceo Alto Cordillera.</w:t>
            </w:r>
          </w:p>
          <w:p w:rsidR="00FD1CF6" w:rsidRDefault="00FD1CF6" w:rsidP="00FD1CF6">
            <w:pPr>
              <w:rPr>
                <w:lang w:bidi="es-ES"/>
              </w:rPr>
            </w:pPr>
            <w:r>
              <w:rPr>
                <w:lang w:bidi="es-ES"/>
              </w:rPr>
              <w:t>Dirección: Colombia 10570, La Florida, Región Metropolitana.</w:t>
            </w:r>
          </w:p>
          <w:p w:rsidR="00FD1CF6" w:rsidRPr="00FD1CF6" w:rsidRDefault="002159D0" w:rsidP="00FD1CF6">
            <w:pPr>
              <w:rPr>
                <w:lang w:bidi="es-ES"/>
              </w:rPr>
            </w:pPr>
            <w:r>
              <w:rPr>
                <w:lang w:bidi="es-ES"/>
              </w:rPr>
              <w:t xml:space="preserve">Grado Académico: egresada de </w:t>
            </w:r>
            <w:r w:rsidR="00FD1CF6">
              <w:rPr>
                <w:lang w:bidi="es-ES"/>
              </w:rPr>
              <w:t>cuarto medio.</w:t>
            </w:r>
          </w:p>
          <w:p w:rsidR="00E77B5E" w:rsidRPr="001259E4" w:rsidRDefault="00E77B5E" w:rsidP="00AE68A8"/>
        </w:tc>
      </w:tr>
      <w:tr w:rsidR="00E77B5E" w:rsidRPr="001259E4" w:rsidTr="00E77B5E">
        <w:trPr>
          <w:trHeight w:val="1164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54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7DD7104A" wp14:editId="3E98EA6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2DD38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FD1CF6" w:rsidP="00AE68A8">
            <w:pPr>
              <w:pStyle w:val="Informacin"/>
            </w:pPr>
            <w:r>
              <w:t xml:space="preserve">Rio Chol- Chol </w:t>
            </w:r>
          </w:p>
          <w:p w:rsidR="00E77B5E" w:rsidRPr="001259E4" w:rsidRDefault="00FD1CF6" w:rsidP="00FD1CF6">
            <w:pPr>
              <w:pStyle w:val="Informacin"/>
            </w:pPr>
            <w:r>
              <w:t>Villa el alba.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24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0B64830D" wp14:editId="2A044E35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D1BE1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FD1CF6" w:rsidP="00FD1CF6">
            <w:pPr>
              <w:pStyle w:val="Informacin"/>
            </w:pPr>
            <w:r>
              <w:t>956159346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023921D9" wp14:editId="64D4261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A3B5D5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042B37" w:rsidP="00FD1CF6">
            <w:pPr>
              <w:pStyle w:val="Informacin"/>
            </w:pPr>
            <w:r>
              <w:t>ailyn.almendra@icloud.com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74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:rsidR="00E77B5E" w:rsidRPr="001259E4" w:rsidRDefault="00E77B5E" w:rsidP="00FD1CF6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2448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</w:tbl>
    <w:p w:rsidR="0003094C" w:rsidRDefault="0003094C" w:rsidP="00FD1CF6">
      <w:pPr>
        <w:pStyle w:val="Ttulo1"/>
      </w:pPr>
    </w:p>
    <w:p w:rsidR="007F5B63" w:rsidRDefault="00FD1CF6" w:rsidP="00FD1CF6">
      <w:pPr>
        <w:pStyle w:val="Ttulo1"/>
      </w:pPr>
      <w:bookmarkStart w:id="0" w:name="_GoBack"/>
      <w:bookmarkEnd w:id="0"/>
      <w:r>
        <w:lastRenderedPageBreak/>
        <w:t>Objetivo Profesional</w:t>
      </w:r>
    </w:p>
    <w:p w:rsidR="0003094C" w:rsidRPr="0003094C" w:rsidRDefault="0003094C" w:rsidP="0003094C"/>
    <w:p w:rsidR="00FD1CF6" w:rsidRPr="00FD1CF6" w:rsidRDefault="00FD1CF6" w:rsidP="00FD1CF6">
      <w:r w:rsidRPr="00FD1CF6">
        <w:t>Formar parte de una empresa donde pueda pone</w:t>
      </w:r>
      <w:r w:rsidR="004A25D1">
        <w:t xml:space="preserve">r en practica mis habilidades, </w:t>
      </w:r>
      <w:r w:rsidRPr="00FD1CF6">
        <w:t>poder adquirir más conocimientos, y que me pueda brindar la oportunidad de crecer en el área laboral, personal e intelectual.</w:t>
      </w:r>
    </w:p>
    <w:p w:rsidR="00FD1CF6" w:rsidRDefault="004A25D1" w:rsidP="004A25D1">
      <w:pPr>
        <w:pStyle w:val="Ttulo1"/>
      </w:pPr>
      <w:r>
        <w:t>Habilidades</w:t>
      </w:r>
    </w:p>
    <w:p w:rsidR="004A25D1" w:rsidRDefault="004A25D1" w:rsidP="004A25D1">
      <w:pPr>
        <w:ind w:left="720" w:hanging="360"/>
      </w:pPr>
      <w:r>
        <w:t xml:space="preserve">Estudiante </w:t>
      </w:r>
      <w:r w:rsidR="002159D0">
        <w:t xml:space="preserve">egresada </w:t>
      </w:r>
      <w:r>
        <w:t>de enseñanza media, con un gran interés en trabajar. Con capacidad de aprender y poder aplicar mis conocimientos al ámbito laboral. En busca de una oportunidad laboral y adquirir experiencia.</w:t>
      </w:r>
    </w:p>
    <w:p w:rsidR="004A25D1" w:rsidRDefault="004A25D1" w:rsidP="004A25D1">
      <w:pPr>
        <w:pStyle w:val="Textosinformato"/>
        <w:ind w:left="1080"/>
        <w:rPr>
          <w:rFonts w:cstheme="minorBidi"/>
        </w:rPr>
      </w:pPr>
      <w:r>
        <w:rPr>
          <w:rFonts w:ascii="Courier New" w:hAnsi="Courier New" w:cs="Courier New"/>
        </w:rPr>
        <w:t>• Trabajo en equipo</w:t>
      </w:r>
      <w:r>
        <w:rPr>
          <w:rFonts w:ascii="Courier New" w:hAnsi="Courier New" w:cs="Courier New"/>
        </w:rPr>
        <w:br/>
        <w:t xml:space="preserve">            </w:t>
      </w:r>
      <w:r>
        <w:rPr>
          <w:rFonts w:ascii="Courier New" w:hAnsi="Courier New" w:cs="Courier New"/>
        </w:rPr>
        <w:br/>
        <w:t>• Puntual</w:t>
      </w:r>
      <w:r>
        <w:rPr>
          <w:rFonts w:ascii="Courier New" w:hAnsi="Courier New" w:cs="Courier New"/>
        </w:rPr>
        <w:br/>
        <w:t xml:space="preserve">            </w:t>
      </w:r>
      <w:r>
        <w:rPr>
          <w:rFonts w:ascii="Courier New" w:hAnsi="Courier New" w:cs="Courier New"/>
        </w:rPr>
        <w:br/>
        <w:t>• Comprometida</w:t>
      </w:r>
      <w:r>
        <w:rPr>
          <w:rFonts w:ascii="Courier New" w:hAnsi="Courier New" w:cs="Courier New"/>
        </w:rPr>
        <w:br/>
        <w:t xml:space="preserve">            </w:t>
      </w:r>
      <w:r>
        <w:rPr>
          <w:rFonts w:ascii="Courier New" w:hAnsi="Courier New" w:cs="Courier New"/>
        </w:rPr>
        <w:br/>
        <w:t>• Responsable</w:t>
      </w:r>
    </w:p>
    <w:p w:rsidR="004A25D1" w:rsidRPr="004A25D1" w:rsidRDefault="004A25D1" w:rsidP="004A25D1">
      <w:pPr>
        <w:ind w:left="720"/>
      </w:pPr>
    </w:p>
    <w:p w:rsidR="004A25D1" w:rsidRPr="004A25D1" w:rsidRDefault="004A25D1" w:rsidP="004A25D1"/>
    <w:sectPr w:rsidR="004A25D1" w:rsidRPr="004A25D1" w:rsidSect="00FD1CF6">
      <w:headerReference w:type="default" r:id="rId19"/>
      <w:type w:val="continuous"/>
      <w:pgSz w:w="11906" w:h="16838" w:code="9"/>
      <w:pgMar w:top="2302" w:right="794" w:bottom="284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7DE" w:rsidRDefault="008867DE" w:rsidP="00590471">
      <w:r>
        <w:separator/>
      </w:r>
    </w:p>
  </w:endnote>
  <w:endnote w:type="continuationSeparator" w:id="0">
    <w:p w:rsidR="008867DE" w:rsidRDefault="008867D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7DE" w:rsidRDefault="008867DE" w:rsidP="00590471">
      <w:r>
        <w:separator/>
      </w:r>
    </w:p>
  </w:footnote>
  <w:footnote w:type="continuationSeparator" w:id="0">
    <w:p w:rsidR="008867DE" w:rsidRDefault="008867D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1259E4" w:rsidRDefault="00AE68A8" w:rsidP="00060042">
    <w:pPr>
      <w:pStyle w:val="Textoindependiente"/>
    </w:pPr>
    <w:r w:rsidRPr="001259E4">
      <w:rPr>
        <w:noProof/>
        <w:lang w:val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01999F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FAqieUJgaeBItHkWHYoFdHARKJyLLvJsexQKqKBiUTlWHaTY9mVYwmB1QvKsewmx7JDqeQ2&#10;MDmWXTmWEHhVUCSaHMuuHEsIPA0UiSbHsivHEgJPA0WiybHsyrGEwNJAOZbd5Fh25VhC4GmgSDQ5&#10;ll05lhB4GigSTY5lV44lBJ4GikSTY9mVYwmBp4Ei0eRYduVYQuBo8FCOJQReBsKxPEyO5aEcSwg8&#10;DWR2fpgcy0M5lhB4Gsjs/DA5lodyLCHwNJB14sPkWB7KsYTA00DWiQ+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G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J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0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f4C1heUCvSx9iP5B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fdQUk/GPAI41Qau&#10;nSfWnz/KkQp9kpY8iwKALReBFFVC3PCHq0yy8wk8R2FQm4dMFQoBBd3lyUx9jzwveu3E7lUk1g3H&#10;ixLqmhILn4gmJbVcpUnDu+BPVkDBoaeyju+Lplt5wkkvhsEw5/pwaOOwZ+WkdWKsUOovS4WRDkTT&#10;9Zf9nkIjsCXtdD0Ts4k+HwWmzFY/JAR7AyYaXhg0FES8r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D41206"/>
    <w:multiLevelType w:val="hybridMultilevel"/>
    <w:tmpl w:val="51160E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7643365"/>
    <w:multiLevelType w:val="hybridMultilevel"/>
    <w:tmpl w:val="DF4CE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CF6"/>
    <w:rsid w:val="0003094C"/>
    <w:rsid w:val="00042B37"/>
    <w:rsid w:val="00055B72"/>
    <w:rsid w:val="00060042"/>
    <w:rsid w:val="0008685D"/>
    <w:rsid w:val="00112FD7"/>
    <w:rsid w:val="001253DD"/>
    <w:rsid w:val="001259E4"/>
    <w:rsid w:val="00150ABD"/>
    <w:rsid w:val="002159D0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C24CB"/>
    <w:rsid w:val="004A25D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867DE"/>
    <w:rsid w:val="008A1E6E"/>
    <w:rsid w:val="008B108C"/>
    <w:rsid w:val="008C2CFC"/>
    <w:rsid w:val="009475DC"/>
    <w:rsid w:val="00967B93"/>
    <w:rsid w:val="00976A14"/>
    <w:rsid w:val="009B591F"/>
    <w:rsid w:val="00A31B16"/>
    <w:rsid w:val="00A8371D"/>
    <w:rsid w:val="00AE68A8"/>
    <w:rsid w:val="00B6466C"/>
    <w:rsid w:val="00B76CDA"/>
    <w:rsid w:val="00BB71B3"/>
    <w:rsid w:val="00C14078"/>
    <w:rsid w:val="00C83A18"/>
    <w:rsid w:val="00CC1E8B"/>
    <w:rsid w:val="00CD2321"/>
    <w:rsid w:val="00CE1E3D"/>
    <w:rsid w:val="00D053FA"/>
    <w:rsid w:val="00D26515"/>
    <w:rsid w:val="00DA1302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D1CF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39AE3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customStyle="1" w:styleId="Mention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8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ilyn.almendra@icloud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Plantillas\Carta%20de%20presentaci&#243;n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58B45B1-EFC1-4D4F-941D-C11FF6FB2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</Template>
  <TotalTime>0</TotalTime>
  <Pages>2</Pages>
  <Words>155</Words>
  <Characters>887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2021-06-10T21:14:00Z</dcterms:created>
  <dcterms:modified xsi:type="dcterms:W3CDTF">2021-12-08T19:49:00Z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