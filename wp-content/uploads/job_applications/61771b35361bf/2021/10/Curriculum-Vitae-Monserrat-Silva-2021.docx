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2026"/>
        <w:tblW w:w="10643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9"/>
        <w:gridCol w:w="630"/>
        <w:gridCol w:w="2311"/>
        <w:gridCol w:w="1029"/>
        <w:gridCol w:w="5954"/>
      </w:tblGrid>
      <w:tr w:rsidR="00F65865" w14:paraId="3D6D5ACA" w14:textId="77777777" w:rsidTr="00F86E5F">
        <w:trPr>
          <w:trHeight w:val="1843"/>
        </w:trPr>
        <w:tc>
          <w:tcPr>
            <w:tcW w:w="3660" w:type="dxa"/>
            <w:gridSpan w:val="3"/>
            <w:vMerge w:val="restart"/>
            <w:tcBorders>
              <w:bottom w:val="nil"/>
            </w:tcBorders>
          </w:tcPr>
          <w:p w14:paraId="5B4D3580" w14:textId="77777777" w:rsidR="00F65865" w:rsidRDefault="00F65865" w:rsidP="00F86E5F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190E7CE" wp14:editId="79064592">
                      <wp:extent cx="1695450" cy="1962150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5450" cy="196215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1578" t="-6840" r="-1578" b="684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A8D703" w14:textId="77777777" w:rsidR="00F65865" w:rsidRDefault="00F65865" w:rsidP="00F6586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190E7CE" id="Elipse 3" o:spid="_x0000_s1026" alt="foto de cara de mujer" style="width:133.5pt;height:15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0FA8D703" w14:textId="77777777" w:rsidR="00F65865" w:rsidRDefault="00F65865" w:rsidP="00F65865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29" w:type="dxa"/>
            <w:vMerge w:val="restart"/>
            <w:tcBorders>
              <w:bottom w:val="nil"/>
            </w:tcBorders>
          </w:tcPr>
          <w:p w14:paraId="3C0A5E2B" w14:textId="77777777" w:rsidR="00F65865" w:rsidRPr="0056708E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5954" w:type="dxa"/>
            <w:tcBorders>
              <w:bottom w:val="nil"/>
            </w:tcBorders>
          </w:tcPr>
          <w:p w14:paraId="74CB7C52" w14:textId="77777777" w:rsidR="00F65865" w:rsidRPr="00310F17" w:rsidRDefault="00F65865" w:rsidP="00F86E5F">
            <w:pPr>
              <w:pStyle w:val="Ttulo"/>
            </w:pPr>
            <w:r>
              <w:t>Monserrat</w:t>
            </w:r>
            <w:r w:rsidRPr="00310F17">
              <w:rPr>
                <w:lang w:bidi="es-ES"/>
              </w:rPr>
              <w:br/>
            </w:r>
            <w:r>
              <w:t>Silva Norambuena</w:t>
            </w:r>
          </w:p>
        </w:tc>
      </w:tr>
      <w:tr w:rsidR="00F65865" w14:paraId="3FECD2DD" w14:textId="77777777" w:rsidTr="00F86E5F">
        <w:trPr>
          <w:trHeight w:val="1589"/>
        </w:trPr>
        <w:tc>
          <w:tcPr>
            <w:tcW w:w="3660" w:type="dxa"/>
            <w:gridSpan w:val="3"/>
            <w:vMerge/>
            <w:tcBorders>
              <w:bottom w:val="nil"/>
            </w:tcBorders>
          </w:tcPr>
          <w:p w14:paraId="2740BABF" w14:textId="77777777" w:rsidR="00F65865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29" w:type="dxa"/>
            <w:vMerge/>
            <w:tcBorders>
              <w:bottom w:val="nil"/>
            </w:tcBorders>
          </w:tcPr>
          <w:p w14:paraId="7948F02C" w14:textId="77777777" w:rsidR="00F65865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BAE21B3501334072A5C1390864BE25BB"/>
              </w:placeholder>
              <w:temporary/>
              <w:showingPlcHdr/>
              <w15:appearance w15:val="hidden"/>
            </w:sdtPr>
            <w:sdtEndPr/>
            <w:sdtContent>
              <w:p w14:paraId="7E32D06D" w14:textId="77777777" w:rsidR="00F65865" w:rsidRPr="00E572D6" w:rsidRDefault="00F65865" w:rsidP="00F86E5F">
                <w:pPr>
                  <w:pStyle w:val="Ttulo2"/>
                  <w:rPr>
                    <w:rFonts w:ascii="Calibri" w:hAnsi="Calibri" w:cs="Calibri"/>
                    <w:color w:val="0072C7"/>
                  </w:rPr>
                </w:pPr>
                <w:r w:rsidRPr="00AC6C7E">
                  <w:rPr>
                    <w:lang w:bidi="es-ES"/>
                  </w:rPr>
                  <w:t>Experiencia</w:t>
                </w:r>
              </w:p>
            </w:sdtContent>
          </w:sdt>
          <w:p w14:paraId="7E72DCF4" w14:textId="77777777" w:rsidR="00F65865" w:rsidRPr="00740017" w:rsidRDefault="00F65865" w:rsidP="00F86E5F">
            <w:pPr>
              <w:pStyle w:val="Fechas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Noviembre 2018 </w:t>
            </w:r>
            <w:r w:rsidRPr="00740017">
              <w:rPr>
                <w:rFonts w:ascii="Calibri" w:eastAsia="Calibri" w:hAnsi="Calibri" w:cs="Calibri"/>
                <w:lang w:bidi="es-ES"/>
              </w:rPr>
              <w:t>-</w:t>
            </w:r>
            <w:r>
              <w:rPr>
                <w:rFonts w:ascii="Calibri" w:eastAsia="Calibri" w:hAnsi="Calibri" w:cs="Calibri"/>
                <w:lang w:bidi="es-ES"/>
              </w:rPr>
              <w:t xml:space="preserve"> </w:t>
            </w:r>
            <w:proofErr w:type="gramStart"/>
            <w:r>
              <w:rPr>
                <w:rFonts w:ascii="Calibri" w:hAnsi="Calibri" w:cs="Calibri"/>
              </w:rPr>
              <w:t>Noviembre</w:t>
            </w:r>
            <w:proofErr w:type="gramEnd"/>
            <w:r>
              <w:rPr>
                <w:rFonts w:ascii="Calibri" w:hAnsi="Calibri" w:cs="Calibri"/>
              </w:rPr>
              <w:t xml:space="preserve"> 2018</w:t>
            </w:r>
          </w:p>
          <w:p w14:paraId="17938A7C" w14:textId="77777777" w:rsidR="00F65865" w:rsidRPr="00740017" w:rsidRDefault="00F65865" w:rsidP="00F86E5F">
            <w:pPr>
              <w:pStyle w:val="Experiencia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Práctica laboral Contable </w:t>
            </w:r>
            <w:r w:rsidRPr="00AA78C1">
              <w:rPr>
                <w:rStyle w:val="Textoennegrita"/>
                <w:rFonts w:ascii="Calibri" w:eastAsia="Calibri" w:hAnsi="Calibri" w:cs="Calibri"/>
                <w:color w:val="8A434E" w:themeColor="accent4" w:themeShade="BF"/>
                <w:lang w:bidi="es-ES"/>
              </w:rPr>
              <w:t xml:space="preserve">• </w:t>
            </w:r>
            <w:r>
              <w:t>Administrativo</w:t>
            </w:r>
            <w:r w:rsidRPr="00AA78C1">
              <w:rPr>
                <w:rStyle w:val="Textoennegrita"/>
                <w:rFonts w:ascii="Calibri" w:eastAsia="Calibri" w:hAnsi="Calibri" w:cs="Calibri"/>
                <w:color w:val="8A434E" w:themeColor="accent4" w:themeShade="BF"/>
                <w:lang w:bidi="es-ES"/>
              </w:rPr>
              <w:t xml:space="preserve"> • </w:t>
            </w:r>
            <w:proofErr w:type="spellStart"/>
            <w:r>
              <w:rPr>
                <w:rFonts w:ascii="Calibri" w:hAnsi="Calibri" w:cs="Calibri"/>
              </w:rPr>
              <w:t>Cenfitt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SpA</w:t>
            </w:r>
            <w:proofErr w:type="spellEnd"/>
            <w:r>
              <w:rPr>
                <w:rFonts w:ascii="Calibri" w:hAnsi="Calibri" w:cs="Calibri"/>
              </w:rPr>
              <w:t>.                 Funciones de emisión de documentos tributarios electrónicos y manejo de inventario.</w:t>
            </w:r>
          </w:p>
          <w:p w14:paraId="123464AE" w14:textId="77777777" w:rsidR="00F65865" w:rsidRPr="00740017" w:rsidRDefault="00F65865" w:rsidP="00F86E5F">
            <w:pPr>
              <w:pStyle w:val="Fechas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Diciembre 2018 </w:t>
            </w:r>
            <w:r>
              <w:rPr>
                <w:rFonts w:ascii="Calibri" w:eastAsia="Calibri" w:hAnsi="Calibri" w:cs="Calibri"/>
                <w:lang w:bidi="es-ES"/>
              </w:rPr>
              <w:t xml:space="preserve">– </w:t>
            </w:r>
            <w:proofErr w:type="gramStart"/>
            <w:r>
              <w:rPr>
                <w:rFonts w:ascii="Calibri" w:hAnsi="Calibri" w:cs="Calibri"/>
              </w:rPr>
              <w:t>Diciembre</w:t>
            </w:r>
            <w:proofErr w:type="gramEnd"/>
            <w:r>
              <w:rPr>
                <w:rFonts w:ascii="Calibri" w:hAnsi="Calibri" w:cs="Calibri"/>
              </w:rPr>
              <w:t xml:space="preserve"> 2018</w:t>
            </w:r>
          </w:p>
          <w:p w14:paraId="7F07326F" w14:textId="77777777" w:rsidR="00F65865" w:rsidRPr="00740017" w:rsidRDefault="00F65865" w:rsidP="00F86E5F">
            <w:pPr>
              <w:pStyle w:val="Experiencia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Práctica laboral Contable</w:t>
            </w:r>
            <w:r w:rsidRPr="00AA78C1">
              <w:rPr>
                <w:rStyle w:val="Textoennegrita"/>
                <w:rFonts w:ascii="Calibri" w:eastAsia="Calibri" w:hAnsi="Calibri" w:cs="Calibri"/>
                <w:color w:val="8A434E" w:themeColor="accent4" w:themeShade="BF"/>
                <w:lang w:bidi="es-ES"/>
              </w:rPr>
              <w:t xml:space="preserve"> • </w:t>
            </w:r>
            <w:r>
              <w:rPr>
                <w:rFonts w:ascii="Calibri" w:hAnsi="Calibri" w:cs="Calibri"/>
              </w:rPr>
              <w:t>Administrativo</w:t>
            </w:r>
            <w:r w:rsidRPr="00AA78C1">
              <w:rPr>
                <w:rStyle w:val="Textoennegrita"/>
                <w:rFonts w:ascii="Calibri" w:eastAsia="Calibri" w:hAnsi="Calibri" w:cs="Calibri"/>
                <w:color w:val="8A434E" w:themeColor="accent4" w:themeShade="BF"/>
                <w:lang w:bidi="es-ES"/>
              </w:rPr>
              <w:t xml:space="preserve"> • </w:t>
            </w:r>
            <w:proofErr w:type="spellStart"/>
            <w:r>
              <w:rPr>
                <w:rFonts w:ascii="Calibri" w:hAnsi="Calibri" w:cs="Calibri"/>
              </w:rPr>
              <w:t>CyC</w:t>
            </w:r>
            <w:proofErr w:type="spellEnd"/>
            <w:r>
              <w:rPr>
                <w:rFonts w:ascii="Calibri" w:hAnsi="Calibri" w:cs="Calibri"/>
              </w:rPr>
              <w:t xml:space="preserve"> Contadores.     Funciones de creación de balances, formularios de impuestos y rendiciones de cuentas.</w:t>
            </w:r>
          </w:p>
          <w:p w14:paraId="5226DA9D" w14:textId="77777777" w:rsidR="00F65865" w:rsidRPr="00740017" w:rsidRDefault="00F65865" w:rsidP="00F86E5F">
            <w:pPr>
              <w:pStyle w:val="Fechas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Noviembre 2019 </w:t>
            </w:r>
            <w:r>
              <w:rPr>
                <w:rFonts w:ascii="Calibri" w:eastAsia="Calibri" w:hAnsi="Calibri" w:cs="Calibri"/>
                <w:lang w:bidi="es-ES"/>
              </w:rPr>
              <w:t xml:space="preserve">– </w:t>
            </w:r>
            <w:proofErr w:type="gramStart"/>
            <w:r>
              <w:rPr>
                <w:rFonts w:ascii="Calibri" w:hAnsi="Calibri" w:cs="Calibri"/>
              </w:rPr>
              <w:t>Enero</w:t>
            </w:r>
            <w:proofErr w:type="gramEnd"/>
            <w:r>
              <w:rPr>
                <w:rFonts w:ascii="Calibri" w:hAnsi="Calibri" w:cs="Calibri"/>
              </w:rPr>
              <w:t xml:space="preserve"> 2020</w:t>
            </w:r>
          </w:p>
          <w:p w14:paraId="379D907A" w14:textId="77777777" w:rsidR="00F65865" w:rsidRPr="00740017" w:rsidRDefault="00F65865" w:rsidP="00F86E5F">
            <w:pPr>
              <w:pStyle w:val="Experiencia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Práctica laboral Contable</w:t>
            </w:r>
            <w:r w:rsidRPr="00AA78C1">
              <w:rPr>
                <w:rStyle w:val="Textoennegrita"/>
                <w:rFonts w:ascii="Calibri" w:eastAsia="Calibri" w:hAnsi="Calibri" w:cs="Calibri"/>
                <w:color w:val="8A434E" w:themeColor="accent4" w:themeShade="BF"/>
                <w:lang w:bidi="es-ES"/>
              </w:rPr>
              <w:t xml:space="preserve"> • </w:t>
            </w:r>
            <w:r>
              <w:rPr>
                <w:rFonts w:ascii="Calibri" w:hAnsi="Calibri" w:cs="Calibri"/>
              </w:rPr>
              <w:t>Administrativo</w:t>
            </w:r>
            <w:r w:rsidRPr="00AA78C1">
              <w:rPr>
                <w:rStyle w:val="Textoennegrita"/>
                <w:rFonts w:ascii="Calibri" w:eastAsia="Calibri" w:hAnsi="Calibri" w:cs="Calibri"/>
                <w:color w:val="8A434E" w:themeColor="accent4" w:themeShade="BF"/>
                <w:lang w:bidi="es-ES"/>
              </w:rPr>
              <w:t xml:space="preserve"> • </w:t>
            </w:r>
            <w:r>
              <w:rPr>
                <w:rFonts w:ascii="Calibri" w:hAnsi="Calibri" w:cs="Calibri"/>
              </w:rPr>
              <w:t>JK Consultores. Habilidades y aptitudes en la atención de clientes, emisión de documentos tributarios electrónicos y contabilidad básica.</w:t>
            </w:r>
          </w:p>
          <w:p w14:paraId="32BC7130" w14:textId="77777777" w:rsidR="00F65865" w:rsidRPr="00740017" w:rsidRDefault="00F65865" w:rsidP="00F86E5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 través de mis pasadas experiencias laborales, desarrollé funciones contables de realización de documentos tributarios electrónicos tales como facturas y boletas, además de realizar apoyo en el desarrollo de balances y atención de clientes. Asimismo, también adquirí capacidades como lo son el manejo del estrés, el trabajo en equipo y liderazgo, como también el uso de distintos softwares como Excel, Softland y </w:t>
            </w:r>
            <w:proofErr w:type="spellStart"/>
            <w:r>
              <w:rPr>
                <w:rFonts w:ascii="Calibri" w:hAnsi="Calibri" w:cs="Calibri"/>
              </w:rPr>
              <w:t>Notrasnoches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867935C769B842F7BDDC9840A01C701E"/>
              </w:placeholder>
              <w:temporary/>
              <w:showingPlcHdr/>
              <w15:appearance w15:val="hidden"/>
            </w:sdtPr>
            <w:sdtEndPr/>
            <w:sdtContent>
              <w:p w14:paraId="024F0240" w14:textId="77777777" w:rsidR="00F65865" w:rsidRPr="00E572D6" w:rsidRDefault="00F65865" w:rsidP="00F86E5F">
                <w:pPr>
                  <w:pStyle w:val="Ttulo2"/>
                  <w:rPr>
                    <w:rFonts w:ascii="Calibri" w:hAnsi="Calibri" w:cs="Calibri"/>
                    <w:color w:val="0072C7"/>
                  </w:rPr>
                </w:pPr>
                <w:r w:rsidRPr="00AC6C7E">
                  <w:rPr>
                    <w:lang w:bidi="es-ES"/>
                  </w:rPr>
                  <w:t>Formación</w:t>
                </w:r>
              </w:p>
            </w:sdtContent>
          </w:sdt>
          <w:p w14:paraId="2C16137D" w14:textId="77777777" w:rsidR="00F65865" w:rsidRPr="00740017" w:rsidRDefault="00F65865" w:rsidP="00F86E5F">
            <w:pPr>
              <w:pStyle w:val="Nombredelaescuela"/>
            </w:pPr>
            <w:r>
              <w:t>Antonio Acevedo Hernández</w:t>
            </w:r>
            <w:r w:rsidRPr="00740017">
              <w:rPr>
                <w:lang w:bidi="es-ES"/>
              </w:rPr>
              <w:t xml:space="preserve">, </w:t>
            </w:r>
            <w:r>
              <w:t>Santiago</w:t>
            </w:r>
          </w:p>
          <w:p w14:paraId="65F66BC4" w14:textId="77777777" w:rsidR="00F65865" w:rsidRPr="000B2A61" w:rsidRDefault="00F65865" w:rsidP="00F86E5F">
            <w:pPr>
              <w:pStyle w:val="Listaconvieta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Educación básica 2006 – 2015</w:t>
            </w:r>
          </w:p>
          <w:p w14:paraId="39912861" w14:textId="77777777" w:rsidR="00F65865" w:rsidRPr="00740017" w:rsidRDefault="00F65865" w:rsidP="00F86E5F">
            <w:pPr>
              <w:pStyle w:val="Nombredelaescuela"/>
            </w:pPr>
            <w:r>
              <w:t>Instituto Politécnico San Miguel Arcángel</w:t>
            </w:r>
            <w:r w:rsidRPr="00740017">
              <w:rPr>
                <w:lang w:bidi="es-ES"/>
              </w:rPr>
              <w:t xml:space="preserve">, </w:t>
            </w:r>
            <w:r>
              <w:t>Santiago</w:t>
            </w:r>
          </w:p>
          <w:p w14:paraId="10C6D37A" w14:textId="77777777" w:rsidR="00F65865" w:rsidRPr="000B2A61" w:rsidRDefault="00F65865" w:rsidP="00F86E5F">
            <w:pPr>
              <w:pStyle w:val="Listaconvieta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Educación media 2016 – 2019: Obtuve el título de Técnico de nivel medio en Contabilidad.</w:t>
            </w:r>
          </w:p>
          <w:p w14:paraId="36ABB8AD" w14:textId="77777777" w:rsidR="00F65865" w:rsidRPr="00740017" w:rsidRDefault="00F65865" w:rsidP="00F86E5F">
            <w:pPr>
              <w:pStyle w:val="Nombredelaescuela"/>
            </w:pPr>
            <w:r>
              <w:t>Universidad de Chile</w:t>
            </w:r>
            <w:r w:rsidRPr="00740017">
              <w:rPr>
                <w:lang w:bidi="es-ES"/>
              </w:rPr>
              <w:t xml:space="preserve">, </w:t>
            </w:r>
            <w:r>
              <w:t>Santiago</w:t>
            </w:r>
          </w:p>
          <w:p w14:paraId="74D89804" w14:textId="77777777" w:rsidR="00F65865" w:rsidRPr="000B2A61" w:rsidRDefault="00F65865" w:rsidP="00F86E5F">
            <w:pPr>
              <w:pStyle w:val="Listaconvieta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Educación superior en la carrera de Administración Pública 2020 – cursando</w:t>
            </w:r>
          </w:p>
          <w:p w14:paraId="344CC31F" w14:textId="77777777" w:rsidR="00F65865" w:rsidRPr="00853A88" w:rsidRDefault="00F65865" w:rsidP="00F86E5F">
            <w:pPr>
              <w:pStyle w:val="Ttulo2"/>
              <w:rPr>
                <w:rFonts w:ascii="Calibri" w:hAnsi="Calibri" w:cs="Calibri"/>
                <w:b w:val="0"/>
                <w:bCs w:val="0"/>
                <w:color w:val="5C2D34" w:themeColor="accent4" w:themeShade="80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color w:val="5C2D34" w:themeColor="accent4" w:themeShade="80"/>
              </w:rPr>
              <w:t>Resumen Ejecutivo</w:t>
            </w:r>
          </w:p>
          <w:p w14:paraId="7FE644DD" w14:textId="77777777" w:rsidR="00F65865" w:rsidRPr="0056708E" w:rsidRDefault="00F65865" w:rsidP="00F86E5F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Estudiante de Administración Pública en la Universidad de Chile, y titulada de Técnico medio en Contabilidad, capacitada para realizar labores de diversos tipos, cuento con una gran</w:t>
            </w:r>
            <w:r w:rsidRPr="00853A88">
              <w:rPr>
                <w:rFonts w:ascii="Calibri" w:hAnsi="Calibri" w:cs="Calibri"/>
              </w:rPr>
              <w:t xml:space="preserve"> capacidad de adaptación y trabajo en equipo</w:t>
            </w:r>
            <w:r>
              <w:rPr>
                <w:rFonts w:ascii="Calibri" w:hAnsi="Calibri" w:cs="Calibri"/>
              </w:rPr>
              <w:t>, además de ser muy comprometida, eficiente, r</w:t>
            </w:r>
            <w:r w:rsidRPr="00853A88">
              <w:rPr>
                <w:rFonts w:ascii="Calibri" w:hAnsi="Calibri" w:cs="Calibri"/>
              </w:rPr>
              <w:t xml:space="preserve">esponsable, proactiva, con </w:t>
            </w:r>
            <w:r>
              <w:rPr>
                <w:rFonts w:ascii="Calibri" w:hAnsi="Calibri" w:cs="Calibri"/>
              </w:rPr>
              <w:t xml:space="preserve">una alta </w:t>
            </w:r>
            <w:r w:rsidRPr="00853A88">
              <w:rPr>
                <w:rFonts w:ascii="Calibri" w:hAnsi="Calibri" w:cs="Calibri"/>
              </w:rPr>
              <w:t>motivación de adquirir nuevos conocimientos.</w:t>
            </w:r>
          </w:p>
        </w:tc>
      </w:tr>
      <w:tr w:rsidR="00F65865" w14:paraId="0AB0D80A" w14:textId="77777777" w:rsidTr="00F86E5F">
        <w:trPr>
          <w:trHeight w:val="1164"/>
        </w:trPr>
        <w:tc>
          <w:tcPr>
            <w:tcW w:w="719" w:type="dxa"/>
          </w:tcPr>
          <w:p w14:paraId="7B62366F" w14:textId="77777777" w:rsidR="00F65865" w:rsidRPr="0056708E" w:rsidRDefault="00F65865" w:rsidP="00F86E5F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</w:tcPr>
          <w:p w14:paraId="01CF2B7A" w14:textId="77777777" w:rsidR="00F65865" w:rsidRPr="0056708E" w:rsidRDefault="00F65865" w:rsidP="00F86E5F">
            <w:pPr>
              <w:pStyle w:val="Textoindependiente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1029" w:type="dxa"/>
            <w:vMerge/>
          </w:tcPr>
          <w:p w14:paraId="03C39136" w14:textId="77777777" w:rsidR="00F65865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00A66657" w14:textId="77777777" w:rsidR="00F65865" w:rsidRPr="00590471" w:rsidRDefault="00F65865" w:rsidP="00F86E5F"/>
        </w:tc>
      </w:tr>
      <w:tr w:rsidR="00F65865" w14:paraId="293DDA2A" w14:textId="77777777" w:rsidTr="00F86E5F">
        <w:trPr>
          <w:trHeight w:val="543"/>
        </w:trPr>
        <w:tc>
          <w:tcPr>
            <w:tcW w:w="719" w:type="dxa"/>
          </w:tcPr>
          <w:p w14:paraId="3D5CA3F2" w14:textId="77777777" w:rsidR="00F65865" w:rsidRDefault="00F65865" w:rsidP="00F86E5F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0A4EB7" w14:textId="77777777" w:rsidR="00F65865" w:rsidRPr="00376291" w:rsidRDefault="00F65865" w:rsidP="00F86E5F">
            <w:pPr>
              <w:pStyle w:val="Informacin"/>
              <w:jc w:val="center"/>
              <w:rPr>
                <w:rStyle w:val="Textoennegrita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7A40A09F" wp14:editId="1C5EF5FD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477E9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T1I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TJU9SM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747A8038" w14:textId="77777777" w:rsidR="00F65865" w:rsidRPr="00380FD1" w:rsidRDefault="00F65865" w:rsidP="00F86E5F">
            <w:pPr>
              <w:pStyle w:val="Informacin"/>
            </w:pPr>
            <w:r>
              <w:t>Raúl Fuica #4443</w:t>
            </w:r>
          </w:p>
          <w:p w14:paraId="1A95D7F6" w14:textId="77777777" w:rsidR="00F65865" w:rsidRPr="00380FD1" w:rsidRDefault="00F65865" w:rsidP="00F86E5F">
            <w:pPr>
              <w:pStyle w:val="Informacin"/>
            </w:pPr>
            <w:r>
              <w:t>Santiago de Chile</w:t>
            </w:r>
          </w:p>
        </w:tc>
        <w:tc>
          <w:tcPr>
            <w:tcW w:w="1029" w:type="dxa"/>
            <w:vMerge/>
          </w:tcPr>
          <w:p w14:paraId="018AB656" w14:textId="77777777" w:rsidR="00F65865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4181BD09" w14:textId="77777777" w:rsidR="00F65865" w:rsidRDefault="00F65865" w:rsidP="00F86E5F">
            <w:pPr>
              <w:pStyle w:val="Ttulo1"/>
            </w:pPr>
          </w:p>
        </w:tc>
      </w:tr>
      <w:tr w:rsidR="00F65865" w14:paraId="4C0E16B0" w14:textId="77777777" w:rsidTr="00F86E5F">
        <w:trPr>
          <w:trHeight w:val="183"/>
        </w:trPr>
        <w:tc>
          <w:tcPr>
            <w:tcW w:w="719" w:type="dxa"/>
          </w:tcPr>
          <w:p w14:paraId="44E73EAC" w14:textId="77777777" w:rsidR="00F65865" w:rsidRPr="00376291" w:rsidRDefault="00F65865" w:rsidP="00F86E5F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765C15E9" w14:textId="77777777" w:rsidR="00F65865" w:rsidRPr="00376291" w:rsidRDefault="00F65865" w:rsidP="00F86E5F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1029" w:type="dxa"/>
            <w:vMerge/>
          </w:tcPr>
          <w:p w14:paraId="45C18C26" w14:textId="77777777" w:rsidR="00F65865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2D2A5510" w14:textId="77777777" w:rsidR="00F65865" w:rsidRDefault="00F65865" w:rsidP="00F86E5F">
            <w:pPr>
              <w:pStyle w:val="Ttulo1"/>
            </w:pPr>
          </w:p>
        </w:tc>
      </w:tr>
      <w:tr w:rsidR="00F65865" w14:paraId="2CB71403" w14:textId="77777777" w:rsidTr="00F86E5F">
        <w:trPr>
          <w:trHeight w:val="624"/>
        </w:trPr>
        <w:tc>
          <w:tcPr>
            <w:tcW w:w="719" w:type="dxa"/>
          </w:tcPr>
          <w:p w14:paraId="5389298A" w14:textId="77777777" w:rsidR="00F65865" w:rsidRDefault="00F65865" w:rsidP="00F86E5F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00B7789" w14:textId="77777777" w:rsidR="00F65865" w:rsidRPr="00376291" w:rsidRDefault="00F65865" w:rsidP="00F86E5F">
            <w:pPr>
              <w:pStyle w:val="Informaci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020FB911" wp14:editId="303B5F9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0A5409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JMRedT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62F5ABE4" w14:textId="77777777" w:rsidR="00F65865" w:rsidRPr="00380FD1" w:rsidRDefault="00F65865" w:rsidP="00F86E5F">
            <w:pPr>
              <w:pStyle w:val="Informacin"/>
            </w:pPr>
            <w:r>
              <w:t>+56945164652</w:t>
            </w:r>
          </w:p>
        </w:tc>
        <w:tc>
          <w:tcPr>
            <w:tcW w:w="1029" w:type="dxa"/>
            <w:vMerge/>
          </w:tcPr>
          <w:p w14:paraId="05D043F7" w14:textId="77777777" w:rsidR="00F65865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21CC110E" w14:textId="77777777" w:rsidR="00F65865" w:rsidRDefault="00F65865" w:rsidP="00F86E5F">
            <w:pPr>
              <w:pStyle w:val="Ttulo1"/>
            </w:pPr>
          </w:p>
        </w:tc>
      </w:tr>
      <w:tr w:rsidR="00F65865" w14:paraId="26E9014B" w14:textId="77777777" w:rsidTr="00F86E5F">
        <w:trPr>
          <w:trHeight w:val="183"/>
        </w:trPr>
        <w:tc>
          <w:tcPr>
            <w:tcW w:w="719" w:type="dxa"/>
          </w:tcPr>
          <w:p w14:paraId="06878D56" w14:textId="77777777" w:rsidR="00F65865" w:rsidRPr="00376291" w:rsidRDefault="00F65865" w:rsidP="00F86E5F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1945D258" w14:textId="77777777" w:rsidR="00F65865" w:rsidRPr="00376291" w:rsidRDefault="00F65865" w:rsidP="00F86E5F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1029" w:type="dxa"/>
            <w:vMerge/>
          </w:tcPr>
          <w:p w14:paraId="26A332FE" w14:textId="77777777" w:rsidR="00F65865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5DE7F684" w14:textId="77777777" w:rsidR="00F65865" w:rsidRDefault="00F65865" w:rsidP="00F86E5F">
            <w:pPr>
              <w:pStyle w:val="Ttulo1"/>
            </w:pPr>
          </w:p>
        </w:tc>
      </w:tr>
      <w:tr w:rsidR="00F65865" w14:paraId="37B65085" w14:textId="77777777" w:rsidTr="00F86E5F">
        <w:trPr>
          <w:trHeight w:val="633"/>
        </w:trPr>
        <w:tc>
          <w:tcPr>
            <w:tcW w:w="719" w:type="dxa"/>
          </w:tcPr>
          <w:p w14:paraId="53E35DD5" w14:textId="77777777" w:rsidR="00F65865" w:rsidRDefault="00F65865" w:rsidP="00F86E5F">
            <w:pPr>
              <w:pStyle w:val="Informaci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4938813" w14:textId="77777777" w:rsidR="00F65865" w:rsidRPr="00376291" w:rsidRDefault="00F65865" w:rsidP="00F86E5F">
            <w:pPr>
              <w:pStyle w:val="Informaci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70CF40AE" wp14:editId="59F14AB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F5A47E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14:paraId="3AD8169F" w14:textId="77777777" w:rsidR="00F65865" w:rsidRDefault="00F65865" w:rsidP="00F86E5F">
            <w:pPr>
              <w:pStyle w:val="Informacin"/>
            </w:pPr>
            <w:r>
              <w:t>monserratalexia12@</w:t>
            </w:r>
          </w:p>
          <w:p w14:paraId="0EE8A3D0" w14:textId="77777777" w:rsidR="00F65865" w:rsidRPr="00380FD1" w:rsidRDefault="00F65865" w:rsidP="00F86E5F">
            <w:pPr>
              <w:pStyle w:val="Informacin"/>
            </w:pPr>
            <w:r>
              <w:t>gmail.com</w:t>
            </w:r>
          </w:p>
        </w:tc>
        <w:tc>
          <w:tcPr>
            <w:tcW w:w="1029" w:type="dxa"/>
            <w:vMerge/>
          </w:tcPr>
          <w:p w14:paraId="0DE11212" w14:textId="77777777" w:rsidR="00F65865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0E7EF62A" w14:textId="77777777" w:rsidR="00F65865" w:rsidRDefault="00F65865" w:rsidP="00F86E5F">
            <w:pPr>
              <w:pStyle w:val="Ttulo1"/>
            </w:pPr>
          </w:p>
        </w:tc>
      </w:tr>
      <w:tr w:rsidR="00F65865" w14:paraId="07F5454E" w14:textId="77777777" w:rsidTr="00F86E5F">
        <w:trPr>
          <w:trHeight w:val="174"/>
        </w:trPr>
        <w:tc>
          <w:tcPr>
            <w:tcW w:w="719" w:type="dxa"/>
          </w:tcPr>
          <w:p w14:paraId="683BDF0C" w14:textId="77777777" w:rsidR="00F65865" w:rsidRPr="00376291" w:rsidRDefault="00F65865" w:rsidP="00F86E5F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14:paraId="5BE8BC4E" w14:textId="77777777" w:rsidR="00F65865" w:rsidRPr="00376291" w:rsidRDefault="00F65865" w:rsidP="00F86E5F">
            <w:pPr>
              <w:pStyle w:val="Sinespaciado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1029" w:type="dxa"/>
            <w:vMerge/>
          </w:tcPr>
          <w:p w14:paraId="0A8CDA3A" w14:textId="77777777" w:rsidR="00F65865" w:rsidRDefault="00F65865" w:rsidP="00F86E5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954" w:type="dxa"/>
            <w:vMerge/>
          </w:tcPr>
          <w:p w14:paraId="589C8709" w14:textId="77777777" w:rsidR="00F65865" w:rsidRDefault="00F65865" w:rsidP="00F86E5F">
            <w:pPr>
              <w:pStyle w:val="Ttulo1"/>
            </w:pPr>
          </w:p>
        </w:tc>
      </w:tr>
      <w:tr w:rsidR="00F65865" w14:paraId="4E641BF2" w14:textId="77777777" w:rsidTr="00F86E5F">
        <w:trPr>
          <w:trHeight w:val="2448"/>
        </w:trPr>
        <w:tc>
          <w:tcPr>
            <w:tcW w:w="719" w:type="dxa"/>
          </w:tcPr>
          <w:p w14:paraId="67707D6D" w14:textId="77777777" w:rsidR="00F65865" w:rsidRPr="0056708E" w:rsidRDefault="00F65865" w:rsidP="00F86E5F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</w:tcPr>
          <w:p w14:paraId="6188B25C" w14:textId="77777777" w:rsidR="00F65865" w:rsidRPr="0056708E" w:rsidRDefault="00F65865" w:rsidP="00F86E5F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1029" w:type="dxa"/>
          </w:tcPr>
          <w:p w14:paraId="542F659D" w14:textId="77777777" w:rsidR="00F65865" w:rsidRDefault="00F65865" w:rsidP="00F86E5F"/>
        </w:tc>
        <w:tc>
          <w:tcPr>
            <w:tcW w:w="5954" w:type="dxa"/>
            <w:vMerge/>
          </w:tcPr>
          <w:p w14:paraId="395A0AFB" w14:textId="77777777" w:rsidR="00F65865" w:rsidRDefault="00F65865" w:rsidP="00F86E5F"/>
        </w:tc>
      </w:tr>
    </w:tbl>
    <w:p w14:paraId="4F65B56E" w14:textId="77777777" w:rsidR="007F5B63" w:rsidRPr="00CE1E3D" w:rsidRDefault="007F5B63" w:rsidP="00D53873">
      <w:pPr>
        <w:pStyle w:val="Textoindependiente"/>
      </w:pPr>
    </w:p>
    <w:sectPr w:rsidR="007F5B63" w:rsidRPr="00CE1E3D" w:rsidSect="00B90133">
      <w:headerReference w:type="default" r:id="rId18"/>
      <w:type w:val="continuous"/>
      <w:pgSz w:w="11906" w:h="16838" w:code="9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81747" w14:textId="77777777" w:rsidR="00964BE0" w:rsidRDefault="00964BE0" w:rsidP="00590471">
      <w:r>
        <w:separator/>
      </w:r>
    </w:p>
  </w:endnote>
  <w:endnote w:type="continuationSeparator" w:id="0">
    <w:p w14:paraId="70780BDD" w14:textId="77777777" w:rsidR="00964BE0" w:rsidRDefault="00964BE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BA538" w14:textId="77777777" w:rsidR="00964BE0" w:rsidRDefault="00964BE0" w:rsidP="00590471">
      <w:r>
        <w:separator/>
      </w:r>
    </w:p>
  </w:footnote>
  <w:footnote w:type="continuationSeparator" w:id="0">
    <w:p w14:paraId="1FCC5C70" w14:textId="77777777" w:rsidR="00964BE0" w:rsidRDefault="00964BE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86358" w14:textId="77777777" w:rsidR="00590471" w:rsidRDefault="00310F17" w:rsidP="00060042">
    <w:pPr>
      <w:pStyle w:val="Textoindependiente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57EB7E7" wp14:editId="3F41010C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467725" cy="11176640"/>
              <wp:effectExtent l="0" t="0" r="9525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467725" cy="11176640"/>
                        <a:chOff x="0" y="-228600"/>
                        <a:chExt cx="8467725" cy="11176640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78812" y="-228600"/>
                          <a:ext cx="7588913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501265" y="1398269"/>
                          <a:ext cx="5946393" cy="9549771"/>
                          <a:chOff x="-2843041" y="-4769141"/>
                          <a:chExt cx="4866608" cy="7816684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182047" y="1072972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212580" y="1399464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026060" y="1034255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397517" y="1910320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843041" y="-4769141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417406" y="976203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D90BE5" id="Grupo 26" o:spid="_x0000_s1026" alt="&quot;&quot;" style="position:absolute;margin-left:-126.65pt;margin-top:-36pt;width:666.75pt;height:880.05pt;z-index:251657216" coordorigin=",-2286" coordsize="84677,111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iksTwg8DRSJ&#10;JsfygFIRDUwkKsfyMDmWB5SKaGAiUTmWh8mxPJRjCYHVC8qxPEyO5QGlUtvA5FgeyrGEwKuCItHk&#10;WB7KsYTA00CRaHIsD+VYQuBpoEg0OZaHciwhsDRQjuVhciwP5VhC4GmgSDQ5lodyLCHwNFAkmhzL&#10;QzmWEHgaKBJNjuWhHEsIPA0UiSbH8lCOJQSOBk/lWELgZSAcy9PkWJ7KsYTA00Bm56fJsTyVYwmB&#10;p4HMzk+TY3kqxxICTwPxE58mx/JUjiUEngbiJz5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788;top:-2286;width:7588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 fillcolor="#9a4168 [2406]" stroked="f"/>
              <v:group id="Grupo 12" o:spid="_x0000_s1031" style="position:absolute;left:25012;top:13982;width:59464;height:95498" coordorigin="-28430,-47691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1820;top:10729;width:22055;height:19746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2125;top:13994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0260;top:10342;width:7690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3975;top:19103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8430;top:-47691;width:4498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4174;top:9762;width:2808;height:277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B90"/>
    <w:rsid w:val="000103E7"/>
    <w:rsid w:val="00060042"/>
    <w:rsid w:val="00084F39"/>
    <w:rsid w:val="0008685D"/>
    <w:rsid w:val="000B2A61"/>
    <w:rsid w:val="000E1F89"/>
    <w:rsid w:val="0010746D"/>
    <w:rsid w:val="00112FD7"/>
    <w:rsid w:val="00150ABD"/>
    <w:rsid w:val="00222466"/>
    <w:rsid w:val="00263907"/>
    <w:rsid w:val="00276026"/>
    <w:rsid w:val="002B4549"/>
    <w:rsid w:val="002D5BB2"/>
    <w:rsid w:val="002E5797"/>
    <w:rsid w:val="00310F17"/>
    <w:rsid w:val="003326CB"/>
    <w:rsid w:val="00376291"/>
    <w:rsid w:val="00380FD1"/>
    <w:rsid w:val="00383D02"/>
    <w:rsid w:val="004E158A"/>
    <w:rsid w:val="004F0B90"/>
    <w:rsid w:val="00565C77"/>
    <w:rsid w:val="0056708E"/>
    <w:rsid w:val="005801E5"/>
    <w:rsid w:val="00590471"/>
    <w:rsid w:val="005D01FA"/>
    <w:rsid w:val="006D79A8"/>
    <w:rsid w:val="007575B6"/>
    <w:rsid w:val="007F5B63"/>
    <w:rsid w:val="00801697"/>
    <w:rsid w:val="00803A0A"/>
    <w:rsid w:val="00846CB9"/>
    <w:rsid w:val="00853A88"/>
    <w:rsid w:val="008A1E6E"/>
    <w:rsid w:val="008C2CFC"/>
    <w:rsid w:val="00904B42"/>
    <w:rsid w:val="00905C7E"/>
    <w:rsid w:val="00912DC8"/>
    <w:rsid w:val="009475DC"/>
    <w:rsid w:val="00964BE0"/>
    <w:rsid w:val="00967B93"/>
    <w:rsid w:val="009B6A60"/>
    <w:rsid w:val="00A31464"/>
    <w:rsid w:val="00A31B16"/>
    <w:rsid w:val="00A82A95"/>
    <w:rsid w:val="00AA78C1"/>
    <w:rsid w:val="00AC6C7E"/>
    <w:rsid w:val="00B30AC0"/>
    <w:rsid w:val="00B6466C"/>
    <w:rsid w:val="00B90133"/>
    <w:rsid w:val="00C06AEC"/>
    <w:rsid w:val="00C14078"/>
    <w:rsid w:val="00CE1E3D"/>
    <w:rsid w:val="00D053FA"/>
    <w:rsid w:val="00D53873"/>
    <w:rsid w:val="00E26AED"/>
    <w:rsid w:val="00E73AB8"/>
    <w:rsid w:val="00E90A60"/>
    <w:rsid w:val="00ED18C3"/>
    <w:rsid w:val="00ED47F7"/>
    <w:rsid w:val="00EE7E09"/>
    <w:rsid w:val="00F0223C"/>
    <w:rsid w:val="00F3235D"/>
    <w:rsid w:val="00F65865"/>
    <w:rsid w:val="00F86E5F"/>
    <w:rsid w:val="00F878BD"/>
    <w:rsid w:val="00FC03F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6FF1B33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Ttulo1">
    <w:name w:val="heading 1"/>
    <w:basedOn w:val="Normal"/>
    <w:next w:val="Normal"/>
    <w:link w:val="Ttulo1C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263907"/>
    <w:pPr>
      <w:kinsoku w:val="0"/>
      <w:overflowPunct w:val="0"/>
      <w:spacing w:before="20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F0223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EE7E09"/>
    <w:rPr>
      <w:rFonts w:asciiTheme="minorHAnsi" w:hAnsiTheme="minorHAnsi" w:cs="Georgia"/>
    </w:rPr>
  </w:style>
  <w:style w:type="character" w:customStyle="1" w:styleId="Ttulo1Car">
    <w:name w:val="Título 1 Car"/>
    <w:basedOn w:val="Fuentedeprrafopredeter"/>
    <w:link w:val="Ttulo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aconcuadrcula">
    <w:name w:val="Table Grid"/>
    <w:basedOn w:val="Tabla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Fechas">
    <w:name w:val="Fechas"/>
    <w:basedOn w:val="Textoindependiente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F0223C"/>
    <w:rPr>
      <w:b/>
      <w:bCs/>
      <w:color w:val="B2606E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22466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222466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Sinespaciado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263907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aconvietas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Nombredelaescuela">
    <w:name w:val="Nombre de la escuela"/>
    <w:basedOn w:val="Normal"/>
    <w:uiPriority w:val="1"/>
    <w:rsid w:val="00905C7E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nse\AppData\Roaming\Microsoft\Templates\Curr&#237;culum%20v&#237;tae%20conjunto%20ros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AE21B3501334072A5C1390864BE25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497EC0-9F23-4291-91F1-9EDBF8BB204C}"/>
      </w:docPartPr>
      <w:docPartBody>
        <w:p w:rsidR="003B44EC" w:rsidRDefault="00095734" w:rsidP="00095734">
          <w:pPr>
            <w:pStyle w:val="BAE21B3501334072A5C1390864BE25BB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867935C769B842F7BDDC9840A01C70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5BC731-B2EE-4DC0-ADBC-0684B9624FE6}"/>
      </w:docPartPr>
      <w:docPartBody>
        <w:p w:rsidR="003B44EC" w:rsidRDefault="00095734" w:rsidP="00095734">
          <w:pPr>
            <w:pStyle w:val="867935C769B842F7BDDC9840A01C701E"/>
          </w:pPr>
          <w:r w:rsidRPr="00AC6C7E">
            <w:rPr>
              <w:lang w:bidi="es-ES"/>
            </w:rPr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19D"/>
    <w:rsid w:val="00095734"/>
    <w:rsid w:val="000B15FE"/>
    <w:rsid w:val="000E069A"/>
    <w:rsid w:val="003B44EC"/>
    <w:rsid w:val="00465351"/>
    <w:rsid w:val="00652AD0"/>
    <w:rsid w:val="007D619D"/>
    <w:rsid w:val="00C1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E21B3501334072A5C1390864BE25BB">
    <w:name w:val="BAE21B3501334072A5C1390864BE25BB"/>
    <w:rsid w:val="00095734"/>
  </w:style>
  <w:style w:type="paragraph" w:customStyle="1" w:styleId="867935C769B842F7BDDC9840A01C701E">
    <w:name w:val="867935C769B842F7BDDC9840A01C701E"/>
    <w:rsid w:val="000957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conjunto rosa</Template>
  <TotalTime>0</TotalTime>
  <Pages>1</Pages>
  <Words>288</Words>
  <Characters>1587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2021-10-25T17:29:00Z</dcterms:created>
  <dcterms:modified xsi:type="dcterms:W3CDTF">2021-10-25T18:59:00Z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