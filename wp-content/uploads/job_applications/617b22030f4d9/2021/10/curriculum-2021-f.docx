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3141959D" w14:textId="77777777" w:rsidTr="005F40BB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3CB7753" w14:textId="05CE2584" w:rsidR="003D1B71" w:rsidRPr="00665F95" w:rsidRDefault="005F40BB" w:rsidP="005F40BB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FAD7A8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</w:tcPr>
          <w:p w14:paraId="5D41680D" w14:textId="05C4F33C" w:rsidR="003D1B71" w:rsidRPr="00665F95" w:rsidRDefault="00C974B4" w:rsidP="00310F17">
            <w:pPr>
              <w:pStyle w:val="Ttulo"/>
            </w:pPr>
            <w:r>
              <w:t>Constanza</w:t>
            </w:r>
            <w:r w:rsidR="003D1B71" w:rsidRPr="00665F95">
              <w:rPr>
                <w:lang w:bidi="es-ES"/>
              </w:rPr>
              <w:br/>
            </w:r>
            <w:r>
              <w:t xml:space="preserve">Cáceres </w:t>
            </w:r>
            <w:proofErr w:type="spellStart"/>
            <w:r>
              <w:t>Facuse</w:t>
            </w:r>
            <w:proofErr w:type="spellEnd"/>
          </w:p>
        </w:tc>
      </w:tr>
      <w:tr w:rsidR="003D1B71" w:rsidRPr="00CA16E3" w14:paraId="35D7448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C15682D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C4A4C68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30351F1" w14:textId="77777777" w:rsidR="005F40BB" w:rsidRDefault="005F40BB" w:rsidP="00F20161">
            <w:pPr>
              <w:pStyle w:val="Ttulo2"/>
            </w:pPr>
          </w:p>
          <w:p w14:paraId="69620540" w14:textId="4B853B86" w:rsidR="003D1B71" w:rsidRPr="005F40BB" w:rsidRDefault="003D1B71" w:rsidP="00F20161">
            <w:pPr>
              <w:pStyle w:val="Ttulo2"/>
              <w:rPr>
                <w:sz w:val="28"/>
                <w:szCs w:val="28"/>
              </w:rPr>
            </w:pPr>
            <w:r w:rsidRPr="005F40BB">
              <w:rPr>
                <w:sz w:val="28"/>
                <w:szCs w:val="28"/>
              </w:rPr>
              <w:t>Experiencia</w:t>
            </w:r>
          </w:p>
          <w:p w14:paraId="70704F6C" w14:textId="6B1DF57A" w:rsidR="003D1B71" w:rsidRDefault="00C974B4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5F40BB">
              <w:rPr>
                <w:rFonts w:ascii="Times New Roman" w:hAnsi="Times New Roman" w:cs="Times New Roman"/>
                <w:sz w:val="22"/>
                <w:szCs w:val="22"/>
              </w:rPr>
              <w:t>20</w:t>
            </w:r>
            <w:r w:rsidR="00555179">
              <w:rPr>
                <w:rFonts w:ascii="Times New Roman" w:hAnsi="Times New Roman" w:cs="Times New Roman"/>
                <w:sz w:val="22"/>
                <w:szCs w:val="22"/>
              </w:rPr>
              <w:t>20-2021</w:t>
            </w:r>
          </w:p>
          <w:p w14:paraId="775F36DD" w14:textId="2237A706" w:rsidR="00555179" w:rsidRDefault="00555179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Cajera, vendedora en cafetería “Break Time”</w:t>
            </w:r>
          </w:p>
          <w:p w14:paraId="669312E3" w14:textId="334882AE" w:rsidR="00555179" w:rsidRDefault="00555179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7FCA27F2" w14:textId="5606BFB7" w:rsidR="00555179" w:rsidRPr="00555179" w:rsidRDefault="002F02B1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M</w:t>
            </w:r>
            <w:r w:rsidR="00555179" w:rsidRPr="00555179"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i trabajo consistía en orientar al cliente y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 xml:space="preserve"> brindarles mis servicios para así</w:t>
            </w:r>
            <w:r w:rsidR="00555179" w:rsidRPr="00555179"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 xml:space="preserve"> lograr una grata experiencia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 xml:space="preserve"> al consumir en el establecimiento. Además de </w:t>
            </w:r>
            <w:r w:rsidR="00555179" w:rsidRPr="00555179"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constantemente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 xml:space="preserve"> estar </w:t>
            </w:r>
            <w:r w:rsidR="00555179" w:rsidRPr="00555179"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reponiendo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 xml:space="preserve"> y empaquetando</w:t>
            </w:r>
            <w:r w:rsidR="00555179" w:rsidRPr="00555179"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 xml:space="preserve">los </w:t>
            </w:r>
            <w:r w:rsidR="00555179" w:rsidRPr="00555179"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productos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, al mismo tiempo mantener</w:t>
            </w:r>
            <w:r w:rsidR="00EB6BB9"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el orden y la limpieza del lugar.</w:t>
            </w:r>
          </w:p>
          <w:p w14:paraId="7F944D62" w14:textId="5081E9F5" w:rsidR="003D1B71" w:rsidRPr="00665F95" w:rsidRDefault="003D1B71" w:rsidP="00C974B4">
            <w:pPr>
              <w:pStyle w:val="Fechas"/>
              <w:spacing w:line="216" w:lineRule="auto"/>
            </w:pPr>
          </w:p>
          <w:sdt>
            <w:sdtPr>
              <w:id w:val="-1554227259"/>
              <w:placeholder>
                <w:docPart w:val="B01C4AF5C77B4DF4A616BEE6D0FA16F6"/>
              </w:placeholder>
              <w:temporary/>
              <w:showingPlcHdr/>
              <w15:appearance w15:val="hidden"/>
            </w:sdtPr>
            <w:sdtEndPr/>
            <w:sdtContent>
              <w:p w14:paraId="29898F16" w14:textId="2CD28CD8" w:rsidR="003D1B71" w:rsidRPr="00F20161" w:rsidRDefault="003D1B71" w:rsidP="00F20161">
                <w:pPr>
                  <w:pStyle w:val="Ttulo2"/>
                </w:pPr>
                <w:r w:rsidRPr="005F40BB">
                  <w:rPr>
                    <w:sz w:val="28"/>
                    <w:szCs w:val="28"/>
                  </w:rPr>
                  <w:t>Formación</w:t>
                </w:r>
              </w:p>
            </w:sdtContent>
          </w:sdt>
          <w:p w14:paraId="1D431397" w14:textId="77EC1D54" w:rsidR="003D1B71" w:rsidRPr="005F40BB" w:rsidRDefault="00C974B4" w:rsidP="00665F95">
            <w:pPr>
              <w:pStyle w:val="Nombredelaescuela"/>
              <w:spacing w:line="21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F40BB">
              <w:rPr>
                <w:rFonts w:ascii="Times New Roman" w:hAnsi="Times New Roman" w:cs="Times New Roman"/>
                <w:sz w:val="24"/>
                <w:szCs w:val="24"/>
              </w:rPr>
              <w:t>Colegio Raimapu, Santiago, La Florida</w:t>
            </w:r>
          </w:p>
          <w:p w14:paraId="31533E1B" w14:textId="11094498" w:rsidR="003D1B71" w:rsidRPr="005F40BB" w:rsidRDefault="00C974B4" w:rsidP="00665F95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 w:rsidRPr="005F40BB">
              <w:rPr>
                <w:rFonts w:ascii="Times New Roman" w:hAnsi="Times New Roman" w:cs="Times New Roman"/>
              </w:rPr>
              <w:t xml:space="preserve">Educación básica completa </w:t>
            </w:r>
          </w:p>
          <w:p w14:paraId="5D0CB223" w14:textId="15859B73" w:rsidR="00C974B4" w:rsidRPr="005F40BB" w:rsidRDefault="00555179" w:rsidP="00665F95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Educación media completa.</w:t>
            </w:r>
            <w:r w:rsidR="00C974B4" w:rsidRPr="005F40BB">
              <w:rPr>
                <w:rFonts w:ascii="Times New Roman" w:hAnsi="Times New Roman" w:cs="Times New Roman"/>
              </w:rPr>
              <w:t xml:space="preserve"> </w:t>
            </w:r>
          </w:p>
          <w:p w14:paraId="0941AA36" w14:textId="6523B0AE" w:rsidR="005F40BB" w:rsidRPr="005F40BB" w:rsidRDefault="005F40BB" w:rsidP="005F40BB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Times New Roman" w:hAnsi="Times New Roman" w:cs="Times New Roman"/>
              </w:rPr>
            </w:pPr>
          </w:p>
          <w:p w14:paraId="236D68DE" w14:textId="15A5CC80" w:rsidR="005F40BB" w:rsidRDefault="005F40BB" w:rsidP="005F40BB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E165447" wp14:editId="6E9557F8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209550</wp:posOffset>
                      </wp:positionV>
                      <wp:extent cx="3962400" cy="1404620"/>
                      <wp:effectExtent l="0" t="0" r="19050" b="2159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6240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34B050" w14:textId="67A85DBF" w:rsidR="005F40BB" w:rsidRPr="005F40BB" w:rsidRDefault="005F40BB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5F40B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Mis intereses son diversos, me adapto bien a los cambios, me gustan los desafíos que me permitan crecer en distintos ámbitos. Tengo tolerancia a la frustración y me gusta trabajar en equipo. Además, me adapto bien a trabajar con personas, lo que me ayuda en tareas que tienen que ver con atención a clientes o trato con ellos.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Tengo mucha motivación y estoy dispuesta a aprender.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16544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-5.75pt;margin-top:16.5pt;width:312pt;height:11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" strokecolor="white [3212]">
                      <v:textbox style="mso-fit-shape-to-text:t">
                        <w:txbxContent>
                          <w:p w14:paraId="6334B050" w14:textId="67A85DBF" w:rsidR="005F40BB" w:rsidRPr="005F40BB" w:rsidRDefault="005F40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F40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Mis intereses son diversos, me adapto bien a los cambios, me gustan los desafíos que me permitan crecer en distintos ámbitos. Tengo tolerancia a la frustración y me gusta trabajar en equipo. Además, me adapto bien a trabajar con personas, lo que me ayuda en tareas que tienen que ver con atención a clientes o trato con ellos.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Tengo mucha motivación y estoy dispuesta a aprender.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0E3A805" w14:textId="50D850EF" w:rsidR="005F40BB" w:rsidRDefault="005F40BB" w:rsidP="005F40BB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</w:pPr>
          </w:p>
          <w:p w14:paraId="0A470FC5" w14:textId="70F5D197" w:rsidR="005F40BB" w:rsidRPr="00665F95" w:rsidRDefault="005F40BB" w:rsidP="005F40BB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</w:pPr>
          </w:p>
          <w:p w14:paraId="4DF08045" w14:textId="5727F901" w:rsidR="00E127E0" w:rsidRDefault="00E127E0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60633265" w14:textId="751657FC" w:rsidR="00E127E0" w:rsidRDefault="00E127E0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368ADBE3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2BCDDAC0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2A20EE88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5750F407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5F9D90A6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6A659CB6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61B3AC42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59DB1AFC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3819B734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10BCB818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01957A49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133C36E4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4B792881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389E3316" w14:textId="77777777" w:rsidR="005F40BB" w:rsidRDefault="005F40B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7651A942" w14:textId="14A2FEA7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38891FC3" w14:textId="77777777" w:rsidTr="003D1B71">
        <w:trPr>
          <w:trHeight w:val="1164"/>
        </w:trPr>
        <w:tc>
          <w:tcPr>
            <w:tcW w:w="720" w:type="dxa"/>
          </w:tcPr>
          <w:p w14:paraId="1E6D037A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72B32A4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2F4296D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8A0B694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1B774F6F" w14:textId="77777777" w:rsidTr="003D1B71">
        <w:trPr>
          <w:trHeight w:val="543"/>
        </w:trPr>
        <w:tc>
          <w:tcPr>
            <w:tcW w:w="720" w:type="dxa"/>
          </w:tcPr>
          <w:p w14:paraId="7F94471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773F19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FA0D2AC" wp14:editId="57BF0E4A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C800CA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7BC9FE3" w14:textId="4E47BD6E" w:rsidR="003D1B71" w:rsidRPr="005F40BB" w:rsidRDefault="00C974B4" w:rsidP="00380FD1">
            <w:pPr>
              <w:pStyle w:val="Informacin"/>
              <w:rPr>
                <w:rFonts w:ascii="Times New Roman" w:hAnsi="Times New Roman" w:cs="Times New Roman"/>
                <w:szCs w:val="20"/>
                <w:lang w:val="es-ES_tradnl"/>
              </w:rPr>
            </w:pPr>
            <w:r w:rsidRPr="005F40BB">
              <w:rPr>
                <w:rFonts w:ascii="Times New Roman" w:hAnsi="Times New Roman" w:cs="Times New Roman"/>
                <w:szCs w:val="20"/>
                <w:lang w:val="es-ES_tradnl"/>
              </w:rPr>
              <w:t>Colombia 9024, La Florida</w:t>
            </w:r>
          </w:p>
          <w:p w14:paraId="7A4EA067" w14:textId="74BEBD16" w:rsidR="003D1B71" w:rsidRPr="005F40BB" w:rsidRDefault="00C974B4" w:rsidP="00380FD1">
            <w:pPr>
              <w:pStyle w:val="Informacin"/>
              <w:rPr>
                <w:rFonts w:ascii="Times New Roman" w:hAnsi="Times New Roman" w:cs="Times New Roman"/>
                <w:szCs w:val="20"/>
                <w:lang w:val="es-ES_tradnl"/>
              </w:rPr>
            </w:pPr>
            <w:r w:rsidRPr="005F40BB">
              <w:rPr>
                <w:rFonts w:ascii="Times New Roman" w:hAnsi="Times New Roman" w:cs="Times New Roman"/>
                <w:szCs w:val="20"/>
                <w:lang w:val="es-ES_tradnl"/>
              </w:rPr>
              <w:t>Código postal: 8242081</w:t>
            </w:r>
          </w:p>
        </w:tc>
        <w:tc>
          <w:tcPr>
            <w:tcW w:w="423" w:type="dxa"/>
            <w:vMerge/>
          </w:tcPr>
          <w:p w14:paraId="356C809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E8CD29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984C138" w14:textId="77777777" w:rsidTr="003D1B71">
        <w:trPr>
          <w:trHeight w:val="183"/>
        </w:trPr>
        <w:tc>
          <w:tcPr>
            <w:tcW w:w="720" w:type="dxa"/>
          </w:tcPr>
          <w:p w14:paraId="4B2F1CBB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96E0FBE" w14:textId="77777777" w:rsidR="003D1B71" w:rsidRPr="005F40BB" w:rsidRDefault="003D1B71" w:rsidP="00222466">
            <w:pPr>
              <w:pStyle w:val="Sinespaciado"/>
              <w:rPr>
                <w:rFonts w:ascii="Times New Roman" w:hAnsi="Times New Roman" w:cs="Times New Roman"/>
                <w:color w:val="666666"/>
                <w:sz w:val="20"/>
                <w:szCs w:val="20"/>
                <w:lang w:val="es-ES_tradnl"/>
              </w:rPr>
            </w:pPr>
          </w:p>
        </w:tc>
        <w:tc>
          <w:tcPr>
            <w:tcW w:w="423" w:type="dxa"/>
            <w:vMerge/>
          </w:tcPr>
          <w:p w14:paraId="3E5ED5B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73AE58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85AF98D" w14:textId="77777777" w:rsidTr="003D1B71">
        <w:trPr>
          <w:trHeight w:val="624"/>
        </w:trPr>
        <w:tc>
          <w:tcPr>
            <w:tcW w:w="720" w:type="dxa"/>
          </w:tcPr>
          <w:p w14:paraId="44F52BE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A21D5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9405D2" wp14:editId="64B03A6E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FBF479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24CD6C5" w14:textId="4346B113" w:rsidR="003D1B71" w:rsidRPr="005F40BB" w:rsidRDefault="00C974B4" w:rsidP="00380FD1">
            <w:pPr>
              <w:pStyle w:val="Informacin"/>
              <w:rPr>
                <w:rFonts w:ascii="Times New Roman" w:hAnsi="Times New Roman" w:cs="Times New Roman"/>
                <w:szCs w:val="20"/>
                <w:lang w:val="es-ES_tradnl"/>
              </w:rPr>
            </w:pPr>
            <w:r w:rsidRPr="005F40BB">
              <w:rPr>
                <w:rFonts w:ascii="Times New Roman" w:hAnsi="Times New Roman" w:cs="Times New Roman"/>
                <w:szCs w:val="20"/>
                <w:lang w:val="es-ES_tradnl"/>
              </w:rPr>
              <w:t>9 9551 1385</w:t>
            </w:r>
          </w:p>
        </w:tc>
        <w:tc>
          <w:tcPr>
            <w:tcW w:w="423" w:type="dxa"/>
            <w:vMerge/>
          </w:tcPr>
          <w:p w14:paraId="18D80B9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340CF3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82AEB3E" w14:textId="77777777" w:rsidTr="003D1B71">
        <w:trPr>
          <w:trHeight w:val="183"/>
        </w:trPr>
        <w:tc>
          <w:tcPr>
            <w:tcW w:w="720" w:type="dxa"/>
          </w:tcPr>
          <w:p w14:paraId="35247E6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410EEC8" w14:textId="77777777" w:rsidR="003D1B71" w:rsidRPr="005F40BB" w:rsidRDefault="003D1B71" w:rsidP="00B6466C">
            <w:pPr>
              <w:pStyle w:val="Sinespaciado"/>
              <w:rPr>
                <w:rFonts w:ascii="Times New Roman" w:hAnsi="Times New Roman" w:cs="Times New Roman"/>
                <w:color w:val="666666"/>
                <w:sz w:val="20"/>
                <w:szCs w:val="20"/>
                <w:lang w:val="es-ES_tradnl"/>
              </w:rPr>
            </w:pPr>
          </w:p>
        </w:tc>
        <w:tc>
          <w:tcPr>
            <w:tcW w:w="423" w:type="dxa"/>
            <w:vMerge/>
          </w:tcPr>
          <w:p w14:paraId="28A55A8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A8FC2A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7C3D992" w14:textId="77777777" w:rsidTr="003D1B71">
        <w:trPr>
          <w:trHeight w:val="633"/>
        </w:trPr>
        <w:tc>
          <w:tcPr>
            <w:tcW w:w="720" w:type="dxa"/>
          </w:tcPr>
          <w:p w14:paraId="118F5EF3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43A574F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BE7270" wp14:editId="403922C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C940E7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D345309" w14:textId="17751661" w:rsidR="003D1B71" w:rsidRPr="005F40BB" w:rsidRDefault="00555179" w:rsidP="00380FD1">
            <w:pPr>
              <w:pStyle w:val="Informacin"/>
              <w:rPr>
                <w:rFonts w:ascii="Times New Roman" w:hAnsi="Times New Roman" w:cs="Times New Roman"/>
                <w:szCs w:val="20"/>
                <w:lang w:val="es-ES_tradnl"/>
              </w:rPr>
            </w:pPr>
            <w:r>
              <w:rPr>
                <w:rFonts w:ascii="Times New Roman" w:hAnsi="Times New Roman" w:cs="Times New Roman"/>
                <w:szCs w:val="20"/>
                <w:lang w:val="es-ES_tradnl"/>
              </w:rPr>
              <w:t>c</w:t>
            </w:r>
            <w:r w:rsidR="00C974B4" w:rsidRPr="005F40BB">
              <w:rPr>
                <w:rFonts w:ascii="Times New Roman" w:hAnsi="Times New Roman" w:cs="Times New Roman"/>
                <w:szCs w:val="20"/>
                <w:lang w:val="es-ES_tradnl"/>
              </w:rPr>
              <w:t>caceres.fa@gmail.com</w:t>
            </w:r>
          </w:p>
        </w:tc>
        <w:tc>
          <w:tcPr>
            <w:tcW w:w="423" w:type="dxa"/>
            <w:vMerge/>
          </w:tcPr>
          <w:p w14:paraId="2B6231E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1201B4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C3ACA33" w14:textId="77777777" w:rsidTr="003D1B71">
        <w:trPr>
          <w:trHeight w:val="174"/>
        </w:trPr>
        <w:tc>
          <w:tcPr>
            <w:tcW w:w="720" w:type="dxa"/>
          </w:tcPr>
          <w:p w14:paraId="2F7EA14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7FD5E7C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E1E780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1EFEBE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C8DCF51" w14:textId="77777777" w:rsidTr="003D1B71">
        <w:trPr>
          <w:trHeight w:val="633"/>
        </w:trPr>
        <w:tc>
          <w:tcPr>
            <w:tcW w:w="720" w:type="dxa"/>
          </w:tcPr>
          <w:p w14:paraId="566BDDF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32F4BF6" w14:textId="0E830FFC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4881E02D" w14:textId="41C528E5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398206F3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C5178A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222DA9D" w14:textId="77777777" w:rsidTr="00665F95">
        <w:trPr>
          <w:trHeight w:val="4071"/>
        </w:trPr>
        <w:tc>
          <w:tcPr>
            <w:tcW w:w="720" w:type="dxa"/>
          </w:tcPr>
          <w:p w14:paraId="175748EB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A9527D5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1725BC4C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1DB55FA4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1E29902E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58CA3" w14:textId="77777777" w:rsidR="008E4F63" w:rsidRDefault="008E4F63" w:rsidP="00590471">
      <w:r>
        <w:separator/>
      </w:r>
    </w:p>
  </w:endnote>
  <w:endnote w:type="continuationSeparator" w:id="0">
    <w:p w14:paraId="6B744AAE" w14:textId="77777777" w:rsidR="008E4F63" w:rsidRDefault="008E4F6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44990" w14:textId="77777777" w:rsidR="008E4F63" w:rsidRDefault="008E4F63" w:rsidP="00590471">
      <w:r>
        <w:separator/>
      </w:r>
    </w:p>
  </w:footnote>
  <w:footnote w:type="continuationSeparator" w:id="0">
    <w:p w14:paraId="743C4B04" w14:textId="77777777" w:rsidR="008E4F63" w:rsidRDefault="008E4F6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77AA1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5E7DF4C" wp14:editId="6B6E451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8C5799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4B4"/>
    <w:rsid w:val="00060042"/>
    <w:rsid w:val="0008685D"/>
    <w:rsid w:val="00090860"/>
    <w:rsid w:val="00112FD7"/>
    <w:rsid w:val="00150ABD"/>
    <w:rsid w:val="001946FC"/>
    <w:rsid w:val="001D7DAF"/>
    <w:rsid w:val="00222466"/>
    <w:rsid w:val="00247254"/>
    <w:rsid w:val="0024753C"/>
    <w:rsid w:val="00251E1A"/>
    <w:rsid w:val="00276026"/>
    <w:rsid w:val="002B4549"/>
    <w:rsid w:val="002C5828"/>
    <w:rsid w:val="002F02B1"/>
    <w:rsid w:val="00310F17"/>
    <w:rsid w:val="00322A46"/>
    <w:rsid w:val="003326CB"/>
    <w:rsid w:val="00353B60"/>
    <w:rsid w:val="00376291"/>
    <w:rsid w:val="00380FD1"/>
    <w:rsid w:val="00383D02"/>
    <w:rsid w:val="00385DE7"/>
    <w:rsid w:val="003B3074"/>
    <w:rsid w:val="003D1B71"/>
    <w:rsid w:val="003E73F9"/>
    <w:rsid w:val="004E158A"/>
    <w:rsid w:val="00555179"/>
    <w:rsid w:val="00565C77"/>
    <w:rsid w:val="0056708E"/>
    <w:rsid w:val="005801E5"/>
    <w:rsid w:val="00590471"/>
    <w:rsid w:val="005D01FA"/>
    <w:rsid w:val="005F40BB"/>
    <w:rsid w:val="00653E17"/>
    <w:rsid w:val="00665F95"/>
    <w:rsid w:val="006A08E8"/>
    <w:rsid w:val="006D79A8"/>
    <w:rsid w:val="0070783E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4F63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974B4"/>
    <w:rsid w:val="00CA16E3"/>
    <w:rsid w:val="00CE1E3D"/>
    <w:rsid w:val="00D0373F"/>
    <w:rsid w:val="00D053FA"/>
    <w:rsid w:val="00DC3F0A"/>
    <w:rsid w:val="00E127E0"/>
    <w:rsid w:val="00E26AED"/>
    <w:rsid w:val="00E73AB8"/>
    <w:rsid w:val="00E90A60"/>
    <w:rsid w:val="00EB6BB9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5D82ED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6995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1C4AF5C77B4DF4A616BEE6D0FA1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98FF2D-92F4-4F9B-8DCB-D43B7CA21187}"/>
      </w:docPartPr>
      <w:docPartBody>
        <w:p w:rsidR="0020670F" w:rsidRDefault="00220D38">
          <w:pPr>
            <w:pStyle w:val="B01C4AF5C77B4DF4A616BEE6D0FA16F6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F43"/>
    <w:rsid w:val="0020670F"/>
    <w:rsid w:val="00220D38"/>
    <w:rsid w:val="00794F43"/>
    <w:rsid w:val="009D4191"/>
    <w:rsid w:val="00F8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01C4AF5C77B4DF4A616BEE6D0FA16F6">
    <w:name w:val="B01C4AF5C77B4DF4A616BEE6D0FA16F6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97</Words>
  <Characters>538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2021-10-25T18:32:00Z</dcterms:created>
  <dcterms:modified xsi:type="dcterms:W3CDTF">2021-10-25T18:32:00Z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