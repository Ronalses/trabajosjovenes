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665F95" w:rsidRDefault="003D1B71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bookmarkStart w:id="0" w:name="_GoBack"/>
            <w:bookmarkEnd w:id="0"/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665F95" w:rsidRDefault="00CE0C76" w:rsidP="00310F17">
            <w:pPr>
              <w:pStyle w:val="Ttulo"/>
            </w:pPr>
            <w:r>
              <w:t xml:space="preserve">Tamara </w:t>
            </w:r>
            <w:proofErr w:type="spellStart"/>
            <w:r>
              <w:t>Samantha</w:t>
            </w:r>
            <w:proofErr w:type="spellEnd"/>
            <w:r w:rsidR="003D1B71" w:rsidRPr="00665F95">
              <w:rPr>
                <w:lang w:bidi="es-ES"/>
              </w:rPr>
              <w:br/>
            </w:r>
            <w:r>
              <w:t xml:space="preserve">Carreño </w:t>
            </w:r>
            <w:proofErr w:type="spellStart"/>
            <w:r>
              <w:t>Avila</w:t>
            </w:r>
            <w:proofErr w:type="spellEnd"/>
          </w:p>
        </w:tc>
      </w:tr>
      <w:tr w:rsidR="003D1B71" w:rsidRPr="00CA16E3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id w:val="1196195576"/>
              <w:placeholder>
                <w:docPart w:val="0F70AC860FA1B249BD5238900E63811B"/>
              </w:placeholder>
              <w:temporary/>
              <w15:appearance w15:val="hidden"/>
            </w:sdtPr>
            <w:sdtEndPr/>
            <w:sdtContent>
              <w:p w:rsidR="003D1B71" w:rsidRPr="00F20161" w:rsidRDefault="003D1B71" w:rsidP="00767FA8">
                <w:pPr>
                  <w:pStyle w:val="Ttulo2"/>
                  <w:jc w:val="both"/>
                </w:pPr>
                <w:r w:rsidRPr="00F20161">
                  <w:t>Experiencia</w:t>
                </w:r>
              </w:p>
            </w:sdtContent>
          </w:sdt>
          <w:p w:rsidR="003D1B71" w:rsidRPr="00665F95" w:rsidRDefault="00CE0C76" w:rsidP="00767FA8">
            <w:pPr>
              <w:pStyle w:val="Fechas"/>
              <w:spacing w:line="216" w:lineRule="auto"/>
              <w:jc w:val="both"/>
            </w:pPr>
            <w:r>
              <w:t>2014</w:t>
            </w:r>
            <w:r w:rsidR="003D1B71" w:rsidRPr="00665F95">
              <w:rPr>
                <w:rFonts w:eastAsia="Calibri"/>
                <w:lang w:bidi="es-ES"/>
              </w:rPr>
              <w:t>-</w:t>
            </w:r>
            <w:r>
              <w:t xml:space="preserve"> hasta la fecha </w:t>
            </w:r>
          </w:p>
          <w:p w:rsidR="003D1B71" w:rsidRPr="00665F95" w:rsidRDefault="00CE0C76" w:rsidP="00767FA8">
            <w:pPr>
              <w:pStyle w:val="Experiencia"/>
              <w:spacing w:line="216" w:lineRule="auto"/>
              <w:jc w:val="both"/>
            </w:pPr>
            <w:r>
              <w:t xml:space="preserve">Vendedora y reponedora </w:t>
            </w:r>
            <w:r w:rsidR="00D0373F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• </w:t>
            </w:r>
            <w:r>
              <w:t xml:space="preserve">local independiente </w:t>
            </w:r>
          </w:p>
          <w:p w:rsidR="003D1B71" w:rsidRPr="00665F95" w:rsidRDefault="00CE0C76" w:rsidP="00767FA8">
            <w:pPr>
              <w:pStyle w:val="Fechas"/>
              <w:spacing w:line="216" w:lineRule="auto"/>
              <w:jc w:val="both"/>
            </w:pPr>
            <w:r>
              <w:t>Diciembre 2020 – febrero 20</w:t>
            </w:r>
            <w:r w:rsidR="008673E3">
              <w:t>21</w:t>
            </w:r>
          </w:p>
          <w:p w:rsidR="003D1B71" w:rsidRPr="00665F95" w:rsidRDefault="00CE0C76" w:rsidP="00767FA8">
            <w:pPr>
              <w:pStyle w:val="Experiencia"/>
              <w:spacing w:line="216" w:lineRule="auto"/>
              <w:jc w:val="both"/>
            </w:pPr>
            <w:r>
              <w:t>Extractora de fruta</w:t>
            </w:r>
            <w:r w:rsidR="00D0373F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• </w:t>
            </w:r>
            <w:r>
              <w:t>temporera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 • </w:t>
            </w:r>
            <w:r>
              <w:t>parcela los piñones</w:t>
            </w:r>
          </w:p>
          <w:p w:rsidR="003D1B71" w:rsidRDefault="00CE0C76" w:rsidP="00767FA8">
            <w:pPr>
              <w:spacing w:line="216" w:lineRule="auto"/>
              <w:jc w:val="both"/>
            </w:pPr>
            <w:r>
              <w:t xml:space="preserve">Como vendedora mis principales funciones han sido atraer </w:t>
            </w:r>
            <w:r w:rsidR="00E923F7">
              <w:t>a todo tipo de público</w:t>
            </w:r>
            <w:r>
              <w:t xml:space="preserve"> para aumentar las ventas mensuales en el lugar de trabajo.  Además se debía atender a la gente de la manera mas cordial posible, ayudándoles a resolver todas sus dudas. El local tiene una alta demanda de adultos mayores, por lo que se requiere la capacidad y tiempo para resolver todas las inquietudes de la tercera edad.</w:t>
            </w:r>
          </w:p>
          <w:p w:rsidR="00CE0C76" w:rsidRPr="00665F95" w:rsidRDefault="00CE0C76" w:rsidP="00767FA8">
            <w:pPr>
              <w:spacing w:line="216" w:lineRule="auto"/>
              <w:jc w:val="both"/>
            </w:pPr>
            <w:r>
              <w:t>En el empleo de temporera, el trabajo consta de extracción de frambuesas, para posteriormente transportarlas en camión hacia la empresa distribuidora.</w:t>
            </w:r>
          </w:p>
          <w:sdt>
            <w:sdtPr>
              <w:id w:val="-1554227259"/>
              <w:placeholder>
                <w:docPart w:val="7288FF389EE4854E9A8A02CBE4E8A8D2"/>
              </w:placeholder>
              <w:temporary/>
              <w:showingPlcHdr/>
              <w15:appearance w15:val="hidden"/>
            </w:sdtPr>
            <w:sdtEndPr/>
            <w:sdtContent>
              <w:p w:rsidR="003D1B71" w:rsidRPr="00F20161" w:rsidRDefault="003D1B71" w:rsidP="00767FA8">
                <w:pPr>
                  <w:pStyle w:val="Ttulo2"/>
                  <w:jc w:val="both"/>
                </w:pPr>
                <w:r w:rsidRPr="00F20161">
                  <w:t>Formación</w:t>
                </w:r>
              </w:p>
            </w:sdtContent>
          </w:sdt>
          <w:p w:rsidR="00CE0C76" w:rsidRPr="00665F95" w:rsidRDefault="00CE0C76" w:rsidP="00767FA8">
            <w:pPr>
              <w:pStyle w:val="Nombredelaescuela"/>
              <w:spacing w:line="216" w:lineRule="auto"/>
              <w:jc w:val="both"/>
            </w:pPr>
            <w:r>
              <w:t>Colegio carolina Llona de Cuevas</w:t>
            </w:r>
            <w:r>
              <w:rPr>
                <w:lang w:bidi="es-ES"/>
              </w:rPr>
              <w:t>.</w:t>
            </w:r>
            <w:r w:rsidR="003D1B71" w:rsidRPr="00665F95">
              <w:rPr>
                <w:lang w:bidi="es-ES"/>
              </w:rPr>
              <w:t xml:space="preserve"> </w:t>
            </w:r>
            <w:r>
              <w:t>Maipú, Santiago</w:t>
            </w:r>
          </w:p>
          <w:p w:rsidR="003D1B71" w:rsidRDefault="00CE0C76" w:rsidP="00767FA8">
            <w:pPr>
              <w:pStyle w:val="Listaconvietas"/>
              <w:spacing w:line="216" w:lineRule="auto"/>
              <w:jc w:val="both"/>
            </w:pPr>
            <w:r>
              <w:t>Estudiante egresada el 2017. Notas promedio egresando con un 55 de la enseñanza media.</w:t>
            </w:r>
            <w:r w:rsidR="00E923F7">
              <w:t xml:space="preserve"> Parte del centro de estudiante en 3ºMedio</w:t>
            </w:r>
          </w:p>
          <w:p w:rsidR="00CE0C76" w:rsidRDefault="00CE0C76" w:rsidP="00767FA8">
            <w:pPr>
              <w:pStyle w:val="Listaconvietas"/>
              <w:numPr>
                <w:ilvl w:val="0"/>
                <w:numId w:val="0"/>
              </w:numPr>
              <w:spacing w:line="216" w:lineRule="auto"/>
              <w:jc w:val="both"/>
            </w:pPr>
          </w:p>
          <w:p w:rsidR="00CE0C76" w:rsidRPr="00CE0C76" w:rsidRDefault="00CE0C76" w:rsidP="00767FA8">
            <w:pPr>
              <w:pStyle w:val="Listaconvietas"/>
              <w:numPr>
                <w:ilvl w:val="0"/>
                <w:numId w:val="0"/>
              </w:numPr>
              <w:spacing w:line="216" w:lineRule="auto"/>
              <w:jc w:val="both"/>
              <w:rPr>
                <w:b/>
              </w:rPr>
            </w:pPr>
            <w:r w:rsidRPr="00CE0C76">
              <w:rPr>
                <w:b/>
              </w:rPr>
              <w:t>Universidad Academia de humanismo cristiano</w:t>
            </w:r>
          </w:p>
          <w:p w:rsidR="00CE0C76" w:rsidRPr="00665F95" w:rsidRDefault="00CE0C76" w:rsidP="00767FA8">
            <w:pPr>
              <w:pStyle w:val="Listaconvietas"/>
              <w:spacing w:line="216" w:lineRule="auto"/>
              <w:jc w:val="both"/>
            </w:pPr>
            <w:r>
              <w:t xml:space="preserve">Estudiante  en curso de la carrera de antropología. Carrera en estado “congelada” para poder trabajar en tiempo completo. </w:t>
            </w:r>
          </w:p>
          <w:p w:rsidR="003D1B71" w:rsidRPr="00F20161" w:rsidRDefault="00555BC0" w:rsidP="00767FA8">
            <w:pPr>
              <w:pStyle w:val="Ttulo2"/>
              <w:jc w:val="both"/>
            </w:pPr>
            <w:r>
              <w:t>Aptitudes</w:t>
            </w:r>
          </w:p>
          <w:p w:rsidR="003D1B71" w:rsidRPr="00665F95" w:rsidRDefault="00555BC0" w:rsidP="00767FA8">
            <w:pPr>
              <w:spacing w:line="216" w:lineRule="auto"/>
              <w:jc w:val="both"/>
            </w:pPr>
            <w:r>
              <w:t xml:space="preserve">Trabajar desde la adolescencia atendiendo a diferentes tipos de clientela, me ha dado la capacidad </w:t>
            </w:r>
            <w:r w:rsidR="008673E3">
              <w:t>para</w:t>
            </w:r>
            <w:r>
              <w:t xml:space="preserve"> manejar distintas situaciones laborales, tener buenas herramientas de comunicación y facilidad para trabajar en equipo. Soy una empleada responsable y con criterio formado para lograr objetivos,  metas, desarrollo y planificación organizacional requeridos por la empresa con gran motivación y disposición. </w:t>
            </w:r>
          </w:p>
          <w:p w:rsidR="003D1B71" w:rsidRPr="00665F95" w:rsidRDefault="003D1B71" w:rsidP="00767FA8">
            <w:pPr>
              <w:pStyle w:val="Ttulo2"/>
              <w:jc w:val="both"/>
              <w:rPr>
                <w:szCs w:val="24"/>
              </w:rPr>
            </w:pPr>
          </w:p>
        </w:tc>
      </w:tr>
      <w:tr w:rsidR="003D1B71" w:rsidRPr="00CA16E3" w:rsidTr="003D1B71">
        <w:trPr>
          <w:trHeight w:val="1164"/>
        </w:trPr>
        <w:tc>
          <w:tcPr>
            <w:tcW w:w="720" w:type="dxa"/>
          </w:tcPr>
          <w:p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54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50B4B0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&#13;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">
                        <v:imagedata r:id="rId12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767FA8" w:rsidRDefault="00CE0C76" w:rsidP="00767FA8">
            <w:pPr>
              <w:pStyle w:val="Informacin"/>
              <w:jc w:val="both"/>
              <w:rPr>
                <w:color w:val="000000" w:themeColor="text1"/>
                <w:lang w:val="es-ES_tradnl"/>
              </w:rPr>
            </w:pPr>
            <w:r w:rsidRPr="00767FA8">
              <w:rPr>
                <w:color w:val="000000" w:themeColor="text1"/>
                <w:lang w:val="es-ES_tradnl"/>
              </w:rPr>
              <w:t>Pasaje la trilla, 1885. Puente Alto,</w:t>
            </w:r>
          </w:p>
          <w:p w:rsidR="003D1B71" w:rsidRPr="00767FA8" w:rsidRDefault="00CE0C76" w:rsidP="00767FA8">
            <w:pPr>
              <w:pStyle w:val="Informacin"/>
              <w:jc w:val="both"/>
              <w:rPr>
                <w:color w:val="000000" w:themeColor="text1"/>
                <w:lang w:val="es-ES_tradnl"/>
              </w:rPr>
            </w:pPr>
            <w:r w:rsidRPr="00767FA8">
              <w:rPr>
                <w:color w:val="000000" w:themeColor="text1"/>
                <w:lang w:val="es-ES_tradnl"/>
              </w:rPr>
              <w:t>Santiago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83"/>
        </w:trPr>
        <w:tc>
          <w:tcPr>
            <w:tcW w:w="720" w:type="dxa"/>
          </w:tcPr>
          <w:p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767FA8" w:rsidRDefault="003D1B71" w:rsidP="00767FA8">
            <w:pPr>
              <w:pStyle w:val="Sinespaciado"/>
              <w:jc w:val="both"/>
              <w:rPr>
                <w:color w:val="000000" w:themeColor="text1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24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06A61E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&#13;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&#13;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">
                        <v:imagedata r:id="rId14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767FA8" w:rsidRDefault="00CE0C76" w:rsidP="00767FA8">
            <w:pPr>
              <w:pStyle w:val="Informacin"/>
              <w:jc w:val="both"/>
              <w:rPr>
                <w:color w:val="000000" w:themeColor="text1"/>
                <w:lang w:val="es-ES_tradnl"/>
              </w:rPr>
            </w:pPr>
            <w:r w:rsidRPr="00767FA8">
              <w:rPr>
                <w:color w:val="000000" w:themeColor="text1"/>
                <w:lang w:val="es-ES_tradnl"/>
              </w:rPr>
              <w:t>+569 62119902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83"/>
        </w:trPr>
        <w:tc>
          <w:tcPr>
            <w:tcW w:w="720" w:type="dxa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767FA8" w:rsidRDefault="003D1B71" w:rsidP="00767FA8">
            <w:pPr>
              <w:pStyle w:val="Sinespaciado"/>
              <w:jc w:val="both"/>
              <w:rPr>
                <w:color w:val="000000" w:themeColor="text1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3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CAFFD4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&#13;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&#13;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">
                        <v:imagedata r:id="rId16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767FA8" w:rsidRDefault="00CE0C76" w:rsidP="00767FA8">
            <w:pPr>
              <w:pStyle w:val="Informacin"/>
              <w:jc w:val="both"/>
              <w:rPr>
                <w:color w:val="000000" w:themeColor="text1"/>
                <w:lang w:val="es-ES_tradnl"/>
              </w:rPr>
            </w:pPr>
            <w:r w:rsidRPr="00767FA8">
              <w:rPr>
                <w:color w:val="000000" w:themeColor="text1"/>
                <w:lang w:val="es-ES_tradnl"/>
              </w:rPr>
              <w:t>Tamara.carreno2</w:t>
            </w:r>
            <w:r w:rsidR="00767FA8" w:rsidRPr="00767FA8">
              <w:rPr>
                <w:color w:val="000000" w:themeColor="text1"/>
                <w:lang w:val="es-ES_tradnl"/>
              </w:rPr>
              <w:t>0</w:t>
            </w:r>
            <w:r w:rsidRPr="00767FA8">
              <w:rPr>
                <w:color w:val="000000" w:themeColor="text1"/>
                <w:lang w:val="es-ES_tradnl"/>
              </w:rPr>
              <w:t>@gmail.com</w:t>
            </w: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174"/>
        </w:trPr>
        <w:tc>
          <w:tcPr>
            <w:tcW w:w="720" w:type="dxa"/>
          </w:tcPr>
          <w:p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767FA8" w:rsidRDefault="003D1B71" w:rsidP="00767FA8">
            <w:pPr>
              <w:pStyle w:val="Sinespaciado"/>
              <w:jc w:val="both"/>
              <w:rPr>
                <w:color w:val="000000" w:themeColor="text1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3D1B71">
        <w:trPr>
          <w:trHeight w:val="633"/>
        </w:trPr>
        <w:tc>
          <w:tcPr>
            <w:tcW w:w="720" w:type="dxa"/>
          </w:tcPr>
          <w:p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767FA8">
            <w:pPr>
              <w:pStyle w:val="Informacin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271A38F6" wp14:editId="3407FD00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1B8C0B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&#13;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&#13;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">
                        <v:imagedata r:id="rId18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767FA8" w:rsidRPr="00767FA8" w:rsidRDefault="00767FA8" w:rsidP="00767FA8">
            <w:pPr>
              <w:pStyle w:val="Informacin"/>
              <w:jc w:val="both"/>
              <w:rPr>
                <w:color w:val="000000" w:themeColor="text1"/>
                <w:lang w:val="es-ES_tradnl"/>
              </w:rPr>
            </w:pPr>
          </w:p>
          <w:p w:rsidR="003D1B71" w:rsidRPr="00767FA8" w:rsidRDefault="00CE0C76" w:rsidP="00767FA8">
            <w:pPr>
              <w:pStyle w:val="Informacin"/>
              <w:jc w:val="both"/>
              <w:rPr>
                <w:color w:val="000000" w:themeColor="text1"/>
                <w:lang w:val="es-ES_tradnl"/>
              </w:rPr>
            </w:pPr>
            <w:r w:rsidRPr="00767FA8">
              <w:rPr>
                <w:color w:val="000000" w:themeColor="text1"/>
                <w:lang w:val="es-ES_tradnl"/>
              </w:rPr>
              <w:t>Licencia</w:t>
            </w:r>
            <w:r w:rsidR="00E923F7" w:rsidRPr="00767FA8">
              <w:rPr>
                <w:color w:val="000000" w:themeColor="text1"/>
                <w:lang w:val="es-ES_tradnl"/>
              </w:rPr>
              <w:t xml:space="preserve"> de automóvil</w:t>
            </w:r>
            <w:r w:rsidRPr="00767FA8">
              <w:rPr>
                <w:color w:val="000000" w:themeColor="text1"/>
                <w:lang w:val="es-ES_tradnl"/>
              </w:rPr>
              <w:t xml:space="preserve"> clase B</w:t>
            </w:r>
          </w:p>
          <w:p w:rsidR="00767FA8" w:rsidRPr="00767FA8" w:rsidRDefault="00767FA8" w:rsidP="00767FA8">
            <w:pPr>
              <w:pStyle w:val="Informacin"/>
              <w:jc w:val="both"/>
              <w:rPr>
                <w:color w:val="000000" w:themeColor="text1"/>
                <w:lang w:val="es-ES_tradnl"/>
              </w:rPr>
            </w:pPr>
          </w:p>
          <w:p w:rsidR="00555BC0" w:rsidRPr="00767FA8" w:rsidRDefault="00555BC0" w:rsidP="00767FA8">
            <w:pPr>
              <w:pStyle w:val="Informacin"/>
              <w:jc w:val="both"/>
              <w:rPr>
                <w:color w:val="000000" w:themeColor="text1"/>
                <w:lang w:val="es-ES_tradnl"/>
              </w:rPr>
            </w:pPr>
            <w:r w:rsidRPr="00767FA8">
              <w:rPr>
                <w:color w:val="000000" w:themeColor="text1"/>
                <w:lang w:val="es-ES_tradnl"/>
              </w:rPr>
              <w:t>Nacionalidad: Chilena.</w:t>
            </w:r>
          </w:p>
          <w:p w:rsidR="00767FA8" w:rsidRPr="00767FA8" w:rsidRDefault="00767FA8" w:rsidP="00767FA8">
            <w:pPr>
              <w:pStyle w:val="Informacin"/>
              <w:jc w:val="both"/>
              <w:rPr>
                <w:color w:val="000000" w:themeColor="text1"/>
                <w:lang w:val="es-ES_tradnl"/>
              </w:rPr>
            </w:pPr>
            <w:r w:rsidRPr="00767FA8">
              <w:rPr>
                <w:color w:val="000000" w:themeColor="text1"/>
                <w:lang w:val="es-ES_tradnl"/>
              </w:rPr>
              <w:t>Fecha nacimiento: 20 Junio 2000</w:t>
            </w:r>
          </w:p>
        </w:tc>
        <w:tc>
          <w:tcPr>
            <w:tcW w:w="423" w:type="dxa"/>
            <w:vMerge/>
          </w:tcPr>
          <w:p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665F95">
        <w:trPr>
          <w:trHeight w:val="4071"/>
        </w:trPr>
        <w:tc>
          <w:tcPr>
            <w:tcW w:w="720" w:type="dxa"/>
          </w:tcPr>
          <w:p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19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17281" w:rsidRDefault="00017281" w:rsidP="00590471">
      <w:r>
        <w:separator/>
      </w:r>
    </w:p>
  </w:endnote>
  <w:endnote w:type="continuationSeparator" w:id="0">
    <w:p w:rsidR="00017281" w:rsidRDefault="00017281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604020202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17281" w:rsidRDefault="00017281" w:rsidP="00590471">
      <w:r>
        <w:separator/>
      </w:r>
    </w:p>
  </w:footnote>
  <w:footnote w:type="continuationSeparator" w:id="0">
    <w:p w:rsidR="00017281" w:rsidRDefault="00017281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7D55EC" id="Grupo 26" o:spid="_x0000_s1026" style="position:absolute;margin-left:-126.65pt;margin-top:-36pt;width:682.4pt;height:830.55pt;z-index:251658240" coordorigin=",-2286" coordsize="86667,1054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">
              <v:group id="Grupo 14" o:spid="_x0000_s1027" style="position:absolute;top:1981;width:40640;height:38195" coordsize="40644,401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&#13;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&#13;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&#13;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&#13;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removePersonalInformation/>
  <w:removeDateAndTime/>
  <w:embedSystemFonts/>
  <w:bordersDoNotSurroundHeader/>
  <w:bordersDoNotSurroundFooter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C76"/>
    <w:rsid w:val="00017281"/>
    <w:rsid w:val="00060042"/>
    <w:rsid w:val="0008685D"/>
    <w:rsid w:val="00090860"/>
    <w:rsid w:val="00112FD7"/>
    <w:rsid w:val="00125143"/>
    <w:rsid w:val="00150ABD"/>
    <w:rsid w:val="001946FC"/>
    <w:rsid w:val="00222466"/>
    <w:rsid w:val="00247254"/>
    <w:rsid w:val="0024753C"/>
    <w:rsid w:val="00251E1A"/>
    <w:rsid w:val="00276026"/>
    <w:rsid w:val="002B4549"/>
    <w:rsid w:val="002F7676"/>
    <w:rsid w:val="00310F17"/>
    <w:rsid w:val="00317C16"/>
    <w:rsid w:val="00322A46"/>
    <w:rsid w:val="003326CB"/>
    <w:rsid w:val="00353B60"/>
    <w:rsid w:val="00376291"/>
    <w:rsid w:val="00380FD1"/>
    <w:rsid w:val="00383D02"/>
    <w:rsid w:val="00385DE7"/>
    <w:rsid w:val="003D1B71"/>
    <w:rsid w:val="003E73F9"/>
    <w:rsid w:val="004E158A"/>
    <w:rsid w:val="00555BC0"/>
    <w:rsid w:val="00565C77"/>
    <w:rsid w:val="0056708E"/>
    <w:rsid w:val="005801E5"/>
    <w:rsid w:val="00590471"/>
    <w:rsid w:val="005D01FA"/>
    <w:rsid w:val="00653E17"/>
    <w:rsid w:val="00665F95"/>
    <w:rsid w:val="006A08E8"/>
    <w:rsid w:val="006D79A8"/>
    <w:rsid w:val="0072353B"/>
    <w:rsid w:val="007575B6"/>
    <w:rsid w:val="00767FA8"/>
    <w:rsid w:val="007721CF"/>
    <w:rsid w:val="007B3C81"/>
    <w:rsid w:val="007D67CA"/>
    <w:rsid w:val="007E668F"/>
    <w:rsid w:val="007F5B63"/>
    <w:rsid w:val="00803A0A"/>
    <w:rsid w:val="00823D1E"/>
    <w:rsid w:val="00846CB9"/>
    <w:rsid w:val="008566AA"/>
    <w:rsid w:val="008673E3"/>
    <w:rsid w:val="008A1E6E"/>
    <w:rsid w:val="008C024F"/>
    <w:rsid w:val="008C2CFC"/>
    <w:rsid w:val="00912DC8"/>
    <w:rsid w:val="009475DC"/>
    <w:rsid w:val="00967B93"/>
    <w:rsid w:val="009D090F"/>
    <w:rsid w:val="009E4DDB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A16E3"/>
    <w:rsid w:val="00CE0C76"/>
    <w:rsid w:val="00CE1E3D"/>
    <w:rsid w:val="00D0373F"/>
    <w:rsid w:val="00D053FA"/>
    <w:rsid w:val="00DC3F0A"/>
    <w:rsid w:val="00E26AED"/>
    <w:rsid w:val="00E73AB8"/>
    <w:rsid w:val="00E90A60"/>
    <w:rsid w:val="00E923F7"/>
    <w:rsid w:val="00ED47F7"/>
    <w:rsid w:val="00EE0933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helen/Library/Containers/com.microsoft.Word/Data/Library/Application%20Support/Microsoft/Office/16.0/DTS/Search/%7b9284BB8E-7595-E541-998B-3D004052197C%7dtf781288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70AC860FA1B249BD5238900E6381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0449C1-A06A-BE4E-9819-E4A7FE515076}"/>
      </w:docPartPr>
      <w:docPartBody>
        <w:p w:rsidR="00084DE8" w:rsidRDefault="004C5CED">
          <w:pPr>
            <w:pStyle w:val="0F70AC860FA1B249BD5238900E63811B"/>
          </w:pPr>
          <w:r w:rsidRPr="00AC6C7E">
            <w:rPr>
              <w:lang w:bidi="es-ES"/>
            </w:rPr>
            <w:t>Experiencia</w:t>
          </w:r>
        </w:p>
      </w:docPartBody>
    </w:docPart>
    <w:docPart>
      <w:docPartPr>
        <w:name w:val="7288FF389EE4854E9A8A02CBE4E8A8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BBE30E-4F47-BB45-AEED-666799F9721B}"/>
      </w:docPartPr>
      <w:docPartBody>
        <w:p w:rsidR="00084DE8" w:rsidRDefault="004C5CED">
          <w:pPr>
            <w:pStyle w:val="7288FF389EE4854E9A8A02CBE4E8A8D2"/>
          </w:pPr>
          <w:r w:rsidRPr="00F20161">
            <w:t>Formación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604020202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CED"/>
    <w:rsid w:val="00084DE8"/>
    <w:rsid w:val="004C5CED"/>
    <w:rsid w:val="00FA3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CL" w:eastAsia="es-ES_tradnl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1FD97043C50D54580A8AA5C8FB546A3">
    <w:name w:val="11FD97043C50D54580A8AA5C8FB546A3"/>
  </w:style>
  <w:style w:type="paragraph" w:customStyle="1" w:styleId="1640B6B255E8D94C93C2A04AA3BC649D">
    <w:name w:val="1640B6B255E8D94C93C2A04AA3BC649D"/>
  </w:style>
  <w:style w:type="paragraph" w:customStyle="1" w:styleId="0F70AC860FA1B249BD5238900E63811B">
    <w:name w:val="0F70AC860FA1B249BD5238900E63811B"/>
  </w:style>
  <w:style w:type="paragraph" w:customStyle="1" w:styleId="6A7642B3395CEF49A7A5C50AF5456B5F">
    <w:name w:val="6A7642B3395CEF49A7A5C50AF5456B5F"/>
  </w:style>
  <w:style w:type="paragraph" w:customStyle="1" w:styleId="2E9909FC7CDAF949B3CC35F3C84A2FCF">
    <w:name w:val="2E9909FC7CDAF949B3CC35F3C84A2FCF"/>
  </w:style>
  <w:style w:type="paragraph" w:customStyle="1" w:styleId="B6DD62E8BE9AEC49B608B53A3C9CA01D">
    <w:name w:val="B6DD62E8BE9AEC49B608B53A3C9CA01D"/>
  </w:style>
  <w:style w:type="paragraph" w:customStyle="1" w:styleId="38A478FCD8923A47811AECF93F96E983">
    <w:name w:val="38A478FCD8923A47811AECF93F96E983"/>
  </w:style>
  <w:style w:type="paragraph" w:customStyle="1" w:styleId="EA68B1EB94302C40A5D3CBCEB15BA11B">
    <w:name w:val="EA68B1EB94302C40A5D3CBCEB15BA11B"/>
  </w:style>
  <w:style w:type="paragraph" w:customStyle="1" w:styleId="F049AC02E5D5C440A07B87D42950E4EF">
    <w:name w:val="F049AC02E5D5C440A07B87D42950E4EF"/>
  </w:style>
  <w:style w:type="paragraph" w:customStyle="1" w:styleId="22F43D293ED3AB44BE549C2BEE556CE5">
    <w:name w:val="22F43D293ED3AB44BE549C2BEE556CE5"/>
  </w:style>
  <w:style w:type="paragraph" w:customStyle="1" w:styleId="D3AB0E90AD8C8645AF901553A112CAC0">
    <w:name w:val="D3AB0E90AD8C8645AF901553A112CAC0"/>
  </w:style>
  <w:style w:type="paragraph" w:customStyle="1" w:styleId="159F13B286C3EA45B42F7DC3119A621C">
    <w:name w:val="159F13B286C3EA45B42F7DC3119A621C"/>
  </w:style>
  <w:style w:type="paragraph" w:customStyle="1" w:styleId="C8C856E38B6F7343B53E3A7F4B0E43C6">
    <w:name w:val="C8C856E38B6F7343B53E3A7F4B0E43C6"/>
  </w:style>
  <w:style w:type="paragraph" w:customStyle="1" w:styleId="3D69413659C82E47A800B54EDCEF4A6A">
    <w:name w:val="3D69413659C82E47A800B54EDCEF4A6A"/>
  </w:style>
  <w:style w:type="paragraph" w:customStyle="1" w:styleId="0B5D753386F36041829015903CA35678">
    <w:name w:val="0B5D753386F36041829015903CA35678"/>
  </w:style>
  <w:style w:type="paragraph" w:customStyle="1" w:styleId="5D5A2CAD964AE041938A7749C2AE9B57">
    <w:name w:val="5D5A2CAD964AE041938A7749C2AE9B57"/>
  </w:style>
  <w:style w:type="paragraph" w:customStyle="1" w:styleId="C88E7052D48955469C5364AE67FFA0B7">
    <w:name w:val="C88E7052D48955469C5364AE67FFA0B7"/>
  </w:style>
  <w:style w:type="paragraph" w:customStyle="1" w:styleId="C4FCC64AC4EAF04FBC88E937C8BD1044">
    <w:name w:val="C4FCC64AC4EAF04FBC88E937C8BD1044"/>
  </w:style>
  <w:style w:type="paragraph" w:customStyle="1" w:styleId="FD0BFCA56A4F664491762F8E36F52126">
    <w:name w:val="FD0BFCA56A4F664491762F8E36F52126"/>
  </w:style>
  <w:style w:type="paragraph" w:customStyle="1" w:styleId="7288FF389EE4854E9A8A02CBE4E8A8D2">
    <w:name w:val="7288FF389EE4854E9A8A02CBE4E8A8D2"/>
  </w:style>
  <w:style w:type="paragraph" w:customStyle="1" w:styleId="215EB210337D5849B2DA3AB3FE41CA08">
    <w:name w:val="215EB210337D5849B2DA3AB3FE41CA08"/>
  </w:style>
  <w:style w:type="paragraph" w:customStyle="1" w:styleId="058C77FEB410AC4DAD5A54D25425EB6D">
    <w:name w:val="058C77FEB410AC4DAD5A54D25425EB6D"/>
  </w:style>
  <w:style w:type="paragraph" w:customStyle="1" w:styleId="D52D99CC7539F74DB905EC6C0A953677">
    <w:name w:val="D52D99CC7539F74DB905EC6C0A953677"/>
  </w:style>
  <w:style w:type="paragraph" w:customStyle="1" w:styleId="65F701A90148E74D8B85499FFBBF3EF4">
    <w:name w:val="65F701A90148E74D8B85499FFBBF3EF4"/>
  </w:style>
  <w:style w:type="paragraph" w:customStyle="1" w:styleId="8E046976DDA08B40B8B103C3A3F3ABEA">
    <w:name w:val="8E046976DDA08B40B8B103C3A3F3ABEA"/>
  </w:style>
  <w:style w:type="paragraph" w:customStyle="1" w:styleId="DDFE91F45C8FA14784AA9C1B0B3E4977">
    <w:name w:val="DDFE91F45C8FA14784AA9C1B0B3E4977"/>
  </w:style>
  <w:style w:type="paragraph" w:customStyle="1" w:styleId="D8483AC5FDE5B74DB89EF498D85D2E03">
    <w:name w:val="D8483AC5FDE5B74DB89EF498D85D2E03"/>
  </w:style>
  <w:style w:type="paragraph" w:customStyle="1" w:styleId="0D2B0A126A85B041A441BEB61164208A">
    <w:name w:val="0D2B0A126A85B041A441BEB61164208A"/>
  </w:style>
  <w:style w:type="paragraph" w:customStyle="1" w:styleId="5F72F0711C77A64BA4F13AED5AD05D5B">
    <w:name w:val="5F72F0711C77A64BA4F13AED5AD05D5B"/>
  </w:style>
  <w:style w:type="paragraph" w:customStyle="1" w:styleId="477AD757745EC146A93A2FDA687A458F">
    <w:name w:val="477AD757745EC146A93A2FDA687A458F"/>
  </w:style>
  <w:style w:type="paragraph" w:customStyle="1" w:styleId="EACE8060D0E29D4383B3F5492C3DACA4">
    <w:name w:val="EACE8060D0E29D4383B3F5492C3DACA4"/>
  </w:style>
  <w:style w:type="paragraph" w:customStyle="1" w:styleId="5B4958967CD74F4AAECB01AC8169AE4B">
    <w:name w:val="5B4958967CD74F4AAECB01AC8169AE4B"/>
  </w:style>
  <w:style w:type="paragraph" w:customStyle="1" w:styleId="8BC640CE747E7941BE60F057D38CB587">
    <w:name w:val="8BC640CE747E7941BE60F057D38CB587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1CA703BD97B21A4F9DB8C5C10F38C4DF">
    <w:name w:val="1CA703BD97B21A4F9DB8C5C10F38C4D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azules.dotx</Template>
  <TotalTime>0</TotalTime>
  <Pages>2</Pages>
  <Words>270</Words>
  <Characters>1491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2021-03-21T00:10:00Z</dcterms:created>
  <dcterms:modified xsi:type="dcterms:W3CDTF">2021-03-21T00:10:00Z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