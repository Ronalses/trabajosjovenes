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871"/>
        <w:gridCol w:w="50"/>
        <w:gridCol w:w="174"/>
        <w:gridCol w:w="84"/>
        <w:gridCol w:w="279"/>
        <w:gridCol w:w="4582"/>
        <w:gridCol w:w="19"/>
      </w:tblGrid>
      <w:tr w:rsidR="0085363C" w:rsidRPr="00565BF6" w14:paraId="1BAFE836" w14:textId="77777777" w:rsidTr="00565BF6">
        <w:trPr>
          <w:trHeight w:val="1143"/>
          <w:jc w:val="center"/>
        </w:trPr>
        <w:tc>
          <w:tcPr>
            <w:tcW w:w="1747" w:type="dxa"/>
          </w:tcPr>
          <w:p w14:paraId="328F6005" w14:textId="77777777" w:rsidR="0085363C" w:rsidRPr="00565BF6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8719" w:type="dxa"/>
            <w:gridSpan w:val="9"/>
          </w:tcPr>
          <w:p w14:paraId="41635B3C" w14:textId="77777777" w:rsidR="0085363C" w:rsidRPr="00565BF6" w:rsidRDefault="00B55ACD" w:rsidP="00B55ACD">
            <w:pPr>
              <w:pStyle w:val="Ttulo"/>
            </w:pPr>
            <w:r>
              <w:t>Catalina Ignacia</w:t>
            </w:r>
            <w:r w:rsidR="0085363C" w:rsidRPr="00565BF6">
              <w:rPr>
                <w:lang w:bidi="es-ES"/>
              </w:rPr>
              <w:br/>
            </w:r>
            <w:r>
              <w:t>Mena Rivas</w:t>
            </w:r>
          </w:p>
        </w:tc>
      </w:tr>
      <w:tr w:rsidR="0085363C" w:rsidRPr="00565BF6" w14:paraId="4E67A90B" w14:textId="77777777" w:rsidTr="00AC3123">
        <w:trPr>
          <w:trHeight w:val="1107"/>
          <w:jc w:val="center"/>
        </w:trPr>
        <w:tc>
          <w:tcPr>
            <w:tcW w:w="1747" w:type="dxa"/>
          </w:tcPr>
          <w:p w14:paraId="466C2A2C" w14:textId="77777777" w:rsidR="0085363C" w:rsidRPr="00565BF6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719" w:type="dxa"/>
            <w:gridSpan w:val="9"/>
          </w:tcPr>
          <w:p w14:paraId="3E9AA98F" w14:textId="77777777" w:rsidR="0085363C" w:rsidRPr="00565BF6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F079F2" w:rsidRPr="00565BF6" w14:paraId="39D24981" w14:textId="77777777" w:rsidTr="00565BF6">
        <w:trPr>
          <w:gridAfter w:val="1"/>
          <w:wAfter w:w="19" w:type="dxa"/>
          <w:trHeight w:val="171"/>
          <w:jc w:val="center"/>
        </w:trPr>
        <w:tc>
          <w:tcPr>
            <w:tcW w:w="3051" w:type="dxa"/>
            <w:gridSpan w:val="2"/>
            <w:vMerge w:val="restart"/>
          </w:tcPr>
          <w:p w14:paraId="79CCD985" w14:textId="77777777" w:rsidR="00F079F2" w:rsidRPr="00565BF6" w:rsidRDefault="00B55ACD" w:rsidP="00F079F2">
            <w:pPr>
              <w:pStyle w:val="Textoblanco"/>
            </w:pPr>
            <w:r>
              <w:rPr>
                <w:rFonts w:ascii="Times" w:hAnsi="Times"/>
                <w:color w:val="000000"/>
              </w:rPr>
              <w:t>.</w:t>
            </w:r>
          </w:p>
          <w:p w14:paraId="42C1AAF1" w14:textId="77777777" w:rsidR="00F079F2" w:rsidRPr="00565BF6" w:rsidRDefault="00F079F2" w:rsidP="00F079F2">
            <w:pPr>
              <w:pStyle w:val="Ttulo2Alt"/>
            </w:pPr>
            <w:r w:rsidRPr="00565BF6">
              <w:rPr>
                <w:noProof/>
                <w:sz w:val="16"/>
                <w:szCs w:val="16"/>
                <w:lang w:val="es-CL" w:eastAsia="es-CL"/>
              </w:rPr>
              <w:drawing>
                <wp:inline distT="0" distB="0" distL="0" distR="0" wp14:anchorId="766E170C" wp14:editId="78771A39">
                  <wp:extent cx="190800" cy="255600"/>
                  <wp:effectExtent l="0" t="0" r="0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Pr="00AC3123">
              <w:rPr>
                <w:b/>
                <w:sz w:val="18"/>
                <w:lang w:bidi="es-ES"/>
              </w:rPr>
              <w:t>DIRECCIÓN</w:t>
            </w:r>
            <w:r w:rsidRPr="00565BF6">
              <w:rPr>
                <w:b/>
                <w:lang w:bidi="es-ES"/>
              </w:rPr>
              <w:br/>
            </w:r>
            <w:r w:rsidR="00B55ACD" w:rsidRPr="00AC3123">
              <w:rPr>
                <w:sz w:val="22"/>
              </w:rPr>
              <w:t>La greda, 1886, La cumbre</w:t>
            </w:r>
            <w:r w:rsidRPr="00AC3123">
              <w:rPr>
                <w:sz w:val="22"/>
                <w:lang w:bidi="es-ES"/>
              </w:rPr>
              <w:br/>
            </w:r>
            <w:r w:rsidR="00B55ACD" w:rsidRPr="00AC3123">
              <w:rPr>
                <w:sz w:val="22"/>
              </w:rPr>
              <w:t>Quilpué</w:t>
            </w:r>
            <w:r w:rsidRPr="00AC3123">
              <w:rPr>
                <w:sz w:val="22"/>
                <w:lang w:bidi="es-ES"/>
              </w:rPr>
              <w:br/>
            </w:r>
            <w:r w:rsidR="00B55ACD" w:rsidRPr="00AC3123">
              <w:rPr>
                <w:sz w:val="22"/>
              </w:rPr>
              <w:t>Chile</w:t>
            </w:r>
          </w:p>
          <w:p w14:paraId="1AC7C17C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C567508" w14:textId="77777777" w:rsidR="00F079F2" w:rsidRPr="00565BF6" w:rsidRDefault="00F079F2" w:rsidP="00F079F2">
            <w:pPr>
              <w:pStyle w:val="Ttulo2Alt"/>
              <w:rPr>
                <w:sz w:val="16"/>
              </w:rPr>
            </w:pPr>
            <w:r w:rsidRPr="00565BF6">
              <w:rPr>
                <w:noProof/>
                <w:sz w:val="16"/>
                <w:szCs w:val="16"/>
                <w:lang w:val="es-CL" w:eastAsia="es-CL"/>
              </w:rPr>
              <w:drawing>
                <wp:inline distT="0" distB="0" distL="0" distR="0" wp14:anchorId="0C35E815" wp14:editId="0B152C59">
                  <wp:extent cx="190500" cy="266700"/>
                  <wp:effectExtent l="0" t="0" r="0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b/>
                <w:lang w:bidi="es-ES"/>
              </w:rPr>
              <w:tab/>
            </w:r>
            <w:r w:rsidRPr="00AC3123">
              <w:rPr>
                <w:b/>
                <w:sz w:val="18"/>
                <w:lang w:bidi="es-ES"/>
              </w:rPr>
              <w:t>TELÉFONO</w:t>
            </w:r>
            <w:r w:rsidRPr="00565BF6">
              <w:rPr>
                <w:b/>
                <w:lang w:bidi="es-ES"/>
              </w:rPr>
              <w:br/>
            </w:r>
            <w:r w:rsidR="00B55ACD" w:rsidRPr="00AC3123">
              <w:rPr>
                <w:sz w:val="22"/>
              </w:rPr>
              <w:t>+569 89761407</w:t>
            </w:r>
          </w:p>
          <w:p w14:paraId="1BD49C95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4687D087" w14:textId="77777777" w:rsidR="00F079F2" w:rsidRPr="00565BF6" w:rsidRDefault="00F079F2" w:rsidP="00F079F2">
            <w:pPr>
              <w:pStyle w:val="Ttulo2Alt"/>
              <w:rPr>
                <w:sz w:val="14"/>
              </w:rPr>
            </w:pPr>
            <w:r w:rsidRPr="00565BF6">
              <w:rPr>
                <w:noProof/>
                <w:lang w:val="es-CL" w:eastAsia="es-CL"/>
              </w:rPr>
              <w:drawing>
                <wp:inline distT="0" distB="0" distL="0" distR="0" wp14:anchorId="46530715" wp14:editId="7A4385AB">
                  <wp:extent cx="266700" cy="177800"/>
                  <wp:effectExtent l="0" t="0" r="0" b="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Pr="00AC3123">
              <w:rPr>
                <w:b/>
                <w:sz w:val="18"/>
                <w:lang w:bidi="es-ES"/>
              </w:rPr>
              <w:t>CORREO ELECTRÓNICO</w:t>
            </w:r>
            <w:r w:rsidRPr="00565BF6">
              <w:rPr>
                <w:b/>
                <w:lang w:bidi="es-ES"/>
              </w:rPr>
              <w:br/>
            </w:r>
            <w:r w:rsidR="00B55ACD" w:rsidRPr="00AC3123">
              <w:rPr>
                <w:b/>
                <w:sz w:val="18"/>
              </w:rPr>
              <w:t>catamenarivas@hotmail.com</w:t>
            </w:r>
          </w:p>
          <w:p w14:paraId="6357A10F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33CAAA5F" w14:textId="77777777" w:rsidR="00F079F2" w:rsidRPr="00565BF6" w:rsidRDefault="00F079F2" w:rsidP="00B55ACD">
            <w:pPr>
              <w:pStyle w:val="Ttulo2Alt"/>
            </w:pPr>
            <w:r w:rsidRPr="00565BF6">
              <w:rPr>
                <w:noProof/>
                <w:lang w:val="es-CL" w:eastAsia="es-CL"/>
              </w:rPr>
              <w:drawing>
                <wp:inline distT="0" distB="0" distL="0" distR="0" wp14:anchorId="0B6BF78C" wp14:editId="4804643D">
                  <wp:extent cx="203200" cy="203200"/>
                  <wp:effectExtent l="0" t="0" r="6350" b="6350"/>
                  <wp:docPr id="38" name="Imagen 38" descr="icono de Inter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b/>
                <w:lang w:bidi="es-ES"/>
              </w:rPr>
              <w:tab/>
            </w:r>
            <w:r w:rsidR="00B55ACD" w:rsidRPr="00AC3123">
              <w:rPr>
                <w:b/>
                <w:sz w:val="18"/>
                <w:lang w:bidi="es-ES"/>
              </w:rPr>
              <w:t>R.</w:t>
            </w:r>
            <w:proofErr w:type="gramStart"/>
            <w:r w:rsidR="00B55ACD" w:rsidRPr="00AC3123">
              <w:rPr>
                <w:b/>
                <w:sz w:val="18"/>
                <w:lang w:bidi="es-ES"/>
              </w:rPr>
              <w:t>U.T</w:t>
            </w:r>
            <w:proofErr w:type="gramEnd"/>
            <w:r w:rsidRPr="00565BF6">
              <w:rPr>
                <w:b/>
                <w:lang w:bidi="es-ES"/>
              </w:rPr>
              <w:br/>
            </w:r>
            <w:r w:rsidR="00B55ACD" w:rsidRPr="00AC3123">
              <w:rPr>
                <w:sz w:val="22"/>
              </w:rPr>
              <w:t>20.830.649-9</w:t>
            </w:r>
          </w:p>
        </w:tc>
        <w:tc>
          <w:tcPr>
            <w:tcW w:w="356" w:type="dxa"/>
          </w:tcPr>
          <w:p w14:paraId="00F6C3E6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095" w:type="dxa"/>
            <w:gridSpan w:val="3"/>
            <w:vMerge w:val="restart"/>
            <w:vAlign w:val="center"/>
          </w:tcPr>
          <w:p w14:paraId="15C609AD" w14:textId="77777777" w:rsidR="00F079F2" w:rsidRPr="00565BF6" w:rsidRDefault="00AC3123" w:rsidP="00F079F2">
            <w:pPr>
              <w:pStyle w:val="Ttulo1"/>
            </w:pPr>
            <w:r>
              <w:rPr>
                <w:lang w:bidi="es-ES"/>
              </w:rPr>
              <w:t>OBJETIVO</w:t>
            </w:r>
          </w:p>
        </w:tc>
        <w:tc>
          <w:tcPr>
            <w:tcW w:w="4945" w:type="dxa"/>
            <w:gridSpan w:val="3"/>
            <w:tcBorders>
              <w:bottom w:val="single" w:sz="12" w:space="0" w:color="D14140"/>
            </w:tcBorders>
          </w:tcPr>
          <w:p w14:paraId="696DF163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5EAF400A" w14:textId="77777777" w:rsidTr="00565BF6">
        <w:trPr>
          <w:gridAfter w:val="1"/>
          <w:wAfter w:w="19" w:type="dxa"/>
          <w:trHeight w:val="20"/>
          <w:jc w:val="center"/>
        </w:trPr>
        <w:tc>
          <w:tcPr>
            <w:tcW w:w="3051" w:type="dxa"/>
            <w:gridSpan w:val="2"/>
            <w:vMerge/>
          </w:tcPr>
          <w:p w14:paraId="535AB6A0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5A1CED04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2095" w:type="dxa"/>
            <w:gridSpan w:val="3"/>
            <w:vMerge/>
          </w:tcPr>
          <w:p w14:paraId="22BDAAF1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4945" w:type="dxa"/>
            <w:gridSpan w:val="3"/>
            <w:tcBorders>
              <w:top w:val="single" w:sz="12" w:space="0" w:color="D14140"/>
            </w:tcBorders>
          </w:tcPr>
          <w:p w14:paraId="61539606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46531A1B" w14:textId="77777777" w:rsidTr="00565BF6">
        <w:trPr>
          <w:gridAfter w:val="1"/>
          <w:wAfter w:w="19" w:type="dxa"/>
          <w:trHeight w:val="2727"/>
          <w:jc w:val="center"/>
        </w:trPr>
        <w:tc>
          <w:tcPr>
            <w:tcW w:w="3051" w:type="dxa"/>
            <w:gridSpan w:val="2"/>
            <w:vMerge/>
          </w:tcPr>
          <w:p w14:paraId="0438B400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0E5E1ADA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4B38CF2C" w14:textId="77777777" w:rsidR="00AC3123" w:rsidRPr="00AC3123" w:rsidRDefault="00AC3123" w:rsidP="00AC3123">
            <w:pPr>
              <w:pStyle w:val="Fechasdeltrabajo"/>
              <w:rPr>
                <w:sz w:val="22"/>
              </w:rPr>
            </w:pPr>
            <w:r w:rsidRPr="00AC3123">
              <w:rPr>
                <w:sz w:val="22"/>
              </w:rPr>
              <w:t>Tener la oportunidad de ampliar mis conocimientos y crecer como persona, desarrollándome en un ambiente nuevo, aplicando todo lo aprendido en mi educación media y cursos de liderazgo que hice en esos años, para lograr así poder ayudar y desemplear una buena función en el lugar al cual postulo.</w:t>
            </w:r>
          </w:p>
          <w:p w14:paraId="5D70AABE" w14:textId="77777777" w:rsidR="00F079F2" w:rsidRPr="00565BF6" w:rsidRDefault="00F079F2" w:rsidP="00F079F2">
            <w:pPr>
              <w:pStyle w:val="Descripcindeltrabajo"/>
            </w:pPr>
          </w:p>
        </w:tc>
      </w:tr>
      <w:tr w:rsidR="00F079F2" w:rsidRPr="00565BF6" w14:paraId="09AB05E7" w14:textId="77777777" w:rsidTr="00565BF6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7D1D6AE7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6C9B0BBD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131E3A30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2C9FE513" w14:textId="77777777" w:rsidTr="00565BF6">
        <w:trPr>
          <w:gridAfter w:val="1"/>
          <w:wAfter w:w="19" w:type="dxa"/>
          <w:trHeight w:val="256"/>
          <w:jc w:val="center"/>
        </w:trPr>
        <w:tc>
          <w:tcPr>
            <w:tcW w:w="3051" w:type="dxa"/>
            <w:gridSpan w:val="2"/>
            <w:vMerge/>
          </w:tcPr>
          <w:p w14:paraId="010E26D2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16F3E6BC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gridSpan w:val="2"/>
            <w:vMerge w:val="restart"/>
            <w:vAlign w:val="center"/>
          </w:tcPr>
          <w:p w14:paraId="25E786BA" w14:textId="77777777" w:rsidR="00F079F2" w:rsidRPr="00565BF6" w:rsidRDefault="00F079F2" w:rsidP="00F079F2">
            <w:pPr>
              <w:pStyle w:val="Ttulo1"/>
            </w:pPr>
            <w:r w:rsidRPr="00565BF6">
              <w:rPr>
                <w:lang w:bidi="es-ES"/>
              </w:rPr>
              <w:t>EDUCACIÓN</w:t>
            </w:r>
          </w:p>
        </w:tc>
        <w:tc>
          <w:tcPr>
            <w:tcW w:w="5119" w:type="dxa"/>
            <w:gridSpan w:val="4"/>
            <w:tcBorders>
              <w:bottom w:val="single" w:sz="12" w:space="0" w:color="D14140"/>
            </w:tcBorders>
          </w:tcPr>
          <w:p w14:paraId="3E28570A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66D10410" w14:textId="77777777" w:rsidTr="00565BF6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14:paraId="0D23E22C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34A8646A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gridSpan w:val="2"/>
            <w:vMerge/>
          </w:tcPr>
          <w:p w14:paraId="3B20F35A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5119" w:type="dxa"/>
            <w:gridSpan w:val="4"/>
            <w:tcBorders>
              <w:top w:val="single" w:sz="12" w:space="0" w:color="D14140"/>
            </w:tcBorders>
          </w:tcPr>
          <w:p w14:paraId="7A248A0D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3C87FDDC" w14:textId="77777777" w:rsidTr="00565BF6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7B95D704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E66A24C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21D5EBB6" w14:textId="2C16B786" w:rsidR="00D035A7" w:rsidRDefault="00D035A7" w:rsidP="00D035A7">
            <w:pPr>
              <w:pStyle w:val="Detallesdeltrabajo"/>
            </w:pPr>
          </w:p>
          <w:p w14:paraId="464E14FD" w14:textId="74671828" w:rsidR="00D035A7" w:rsidRPr="00565BF6" w:rsidRDefault="00D035A7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Estudiante de Odontología, Universidad de Valparaíso</w:t>
            </w:r>
          </w:p>
        </w:tc>
      </w:tr>
      <w:tr w:rsidR="00F079F2" w:rsidRPr="00565BF6" w14:paraId="3391D5BE" w14:textId="77777777" w:rsidTr="00565BF6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4822B37E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764CC90E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7ACA0795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4C3C59D2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7CC1A22D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B77957B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2458" w:type="dxa"/>
            <w:gridSpan w:val="5"/>
            <w:vMerge w:val="restart"/>
            <w:vAlign w:val="center"/>
          </w:tcPr>
          <w:p w14:paraId="25AE5059" w14:textId="77777777" w:rsidR="00F079F2" w:rsidRPr="00565BF6" w:rsidRDefault="00F079F2" w:rsidP="00F079F2">
            <w:pPr>
              <w:pStyle w:val="Ttulo1"/>
            </w:pPr>
            <w:r w:rsidRPr="00565BF6">
              <w:rPr>
                <w:lang w:bidi="es-ES"/>
              </w:rPr>
              <w:t>COMUNICACIÓN</w:t>
            </w:r>
          </w:p>
        </w:tc>
        <w:tc>
          <w:tcPr>
            <w:tcW w:w="4582" w:type="dxa"/>
            <w:tcBorders>
              <w:bottom w:val="single" w:sz="12" w:space="0" w:color="D14140"/>
            </w:tcBorders>
          </w:tcPr>
          <w:p w14:paraId="2B4D36CE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783C393B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24EB717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60D2B31D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2458" w:type="dxa"/>
            <w:gridSpan w:val="5"/>
            <w:vMerge/>
          </w:tcPr>
          <w:p w14:paraId="0E2E3D80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4582" w:type="dxa"/>
            <w:tcBorders>
              <w:top w:val="single" w:sz="12" w:space="0" w:color="D14140"/>
            </w:tcBorders>
          </w:tcPr>
          <w:p w14:paraId="1EFA0270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688089AD" w14:textId="77777777" w:rsidTr="00565BF6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396C95A1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15B50B72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5D84D29A" w14:textId="77777777" w:rsidR="00B55ACD" w:rsidRP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 xml:space="preserve">Soy una persona hábil y entusiasta por aprender cosas nuevas, tengo buena disposición a la hora de enfrentar desafíos y tomar decisiones. Se me es fácil y cómodo trabajar en equipo y relacionarme con nuevas personas. </w:t>
            </w:r>
          </w:p>
          <w:p w14:paraId="4B905502" w14:textId="77777777" w:rsidR="00B55ACD" w:rsidRP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>Egresé de cuarto medio con excelencia académica y ocupé el segundo lugar de notas a nivel generacional en los cuatro años de educación media.</w:t>
            </w:r>
          </w:p>
          <w:p w14:paraId="7B19F940" w14:textId="77777777" w:rsidR="00B55ACD" w:rsidRP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>Poseo una buena comunicación, tanto verbal como escrita, lo cual facilita una relación interpersonal.</w:t>
            </w:r>
          </w:p>
          <w:p w14:paraId="2E7C100D" w14:textId="77777777" w:rsidR="00F079F2" w:rsidRPr="00565BF6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>Cuando se trata de lograr un objetivo, soy persistente, contante y dedicada.</w:t>
            </w:r>
          </w:p>
        </w:tc>
      </w:tr>
      <w:tr w:rsidR="00F079F2" w:rsidRPr="00565BF6" w14:paraId="03FE0F47" w14:textId="77777777" w:rsidTr="00565BF6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262EB294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68858D7D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6691D750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7BB2FF2E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49CC9E5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4DFA2B62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1871" w:type="dxa"/>
            <w:vMerge w:val="restart"/>
            <w:vAlign w:val="center"/>
          </w:tcPr>
          <w:p w14:paraId="115F3C99" w14:textId="77777777" w:rsidR="00F079F2" w:rsidRPr="00565BF6" w:rsidRDefault="00F079F2" w:rsidP="00F079F2">
            <w:pPr>
              <w:pStyle w:val="Ttulo1"/>
            </w:pPr>
            <w:r w:rsidRPr="00565BF6">
              <w:rPr>
                <w:lang w:bidi="es-ES"/>
              </w:rPr>
              <w:t>LIDERAZGO</w:t>
            </w:r>
          </w:p>
        </w:tc>
        <w:tc>
          <w:tcPr>
            <w:tcW w:w="5169" w:type="dxa"/>
            <w:gridSpan w:val="5"/>
            <w:tcBorders>
              <w:bottom w:val="single" w:sz="12" w:space="0" w:color="D14140"/>
            </w:tcBorders>
          </w:tcPr>
          <w:p w14:paraId="0DA485F0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587E6231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1CF4945B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6DEC1849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1871" w:type="dxa"/>
            <w:vMerge/>
          </w:tcPr>
          <w:p w14:paraId="156C8F53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5169" w:type="dxa"/>
            <w:gridSpan w:val="5"/>
            <w:tcBorders>
              <w:top w:val="single" w:sz="12" w:space="0" w:color="D14140"/>
            </w:tcBorders>
          </w:tcPr>
          <w:p w14:paraId="00C31EB9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6D1BC687" w14:textId="77777777" w:rsidTr="00565BF6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0389DA7B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5A8F561B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47E73734" w14:textId="77777777" w:rsid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Participé en el centro de alumnos, con el cargo de delegada de cultura.</w:t>
            </w:r>
          </w:p>
          <w:p w14:paraId="0C3DA73A" w14:textId="77777777" w:rsid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34450DAD" w14:textId="77777777" w:rsid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Desarrollé un taller de liderazgo el año 2018, impartido por la universidad Adolfo </w:t>
            </w:r>
            <w:proofErr w:type="spellStart"/>
            <w:r>
              <w:rPr>
                <w:rFonts w:eastAsia="Times New Roman" w:cs="Georgia"/>
                <w:szCs w:val="22"/>
              </w:rPr>
              <w:t>Ibañez</w:t>
            </w:r>
            <w:proofErr w:type="spellEnd"/>
            <w:r>
              <w:rPr>
                <w:rFonts w:eastAsia="Times New Roman" w:cs="Georgia"/>
                <w:szCs w:val="22"/>
              </w:rPr>
              <w:t>, “</w:t>
            </w:r>
            <w:proofErr w:type="spellStart"/>
            <w:r>
              <w:rPr>
                <w:rFonts w:eastAsia="Times New Roman" w:cs="Georgia"/>
                <w:szCs w:val="22"/>
              </w:rPr>
              <w:t>leadership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program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for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schools</w:t>
            </w:r>
            <w:proofErr w:type="spellEnd"/>
            <w:r>
              <w:rPr>
                <w:rFonts w:eastAsia="Times New Roman" w:cs="Georgia"/>
                <w:szCs w:val="22"/>
              </w:rPr>
              <w:t>”</w:t>
            </w:r>
          </w:p>
          <w:p w14:paraId="582A62C3" w14:textId="77777777" w:rsidR="00B55ACD" w:rsidRPr="00565BF6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  <w:tr w:rsidR="00F079F2" w:rsidRPr="00565BF6" w14:paraId="702EF2F2" w14:textId="77777777" w:rsidTr="00565BF6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5D9C1444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47C24BD8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03E480D4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2D6932A7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542B1504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13D211E6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2179" w:type="dxa"/>
            <w:gridSpan w:val="4"/>
            <w:vMerge w:val="restart"/>
            <w:vAlign w:val="center"/>
          </w:tcPr>
          <w:p w14:paraId="7D05570E" w14:textId="77777777" w:rsidR="00F079F2" w:rsidRPr="00565BF6" w:rsidRDefault="00B55AC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eastAsia="Times New Roman" w:cs="Georgia"/>
                <w:b/>
                <w:bCs/>
                <w:color w:val="D14140"/>
                <w:sz w:val="24"/>
                <w:szCs w:val="24"/>
              </w:rPr>
            </w:pPr>
            <w:r>
              <w:rPr>
                <w:rFonts w:eastAsia="Times New Roman" w:cs="Georgia"/>
                <w:b/>
                <w:color w:val="D14140"/>
                <w:sz w:val="24"/>
                <w:szCs w:val="24"/>
                <w:lang w:bidi="es-ES"/>
              </w:rPr>
              <w:t>HABILIDADES</w:t>
            </w:r>
          </w:p>
        </w:tc>
        <w:tc>
          <w:tcPr>
            <w:tcW w:w="4861" w:type="dxa"/>
            <w:gridSpan w:val="2"/>
            <w:tcBorders>
              <w:bottom w:val="single" w:sz="12" w:space="0" w:color="D14140"/>
            </w:tcBorders>
          </w:tcPr>
          <w:p w14:paraId="50E99E42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062558F9" w14:textId="77777777" w:rsidTr="00565BF6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37C900FE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3537DF53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2179" w:type="dxa"/>
            <w:gridSpan w:val="4"/>
            <w:vMerge/>
          </w:tcPr>
          <w:p w14:paraId="3B7F3ED5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4861" w:type="dxa"/>
            <w:gridSpan w:val="2"/>
            <w:tcBorders>
              <w:top w:val="single" w:sz="12" w:space="0" w:color="D14140"/>
            </w:tcBorders>
          </w:tcPr>
          <w:p w14:paraId="1B9A3664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F079F2" w:rsidRPr="00565BF6" w14:paraId="469415A5" w14:textId="77777777" w:rsidTr="00565BF6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61D2F63D" w14:textId="77777777" w:rsidR="00F079F2" w:rsidRPr="00565BF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53D5B52" w14:textId="77777777" w:rsidR="00F079F2" w:rsidRPr="00565BF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</w:tcPr>
          <w:p w14:paraId="4DE55ED6" w14:textId="77777777" w:rsidR="00B55ACD" w:rsidRPr="00B55ACD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 xml:space="preserve">Manejo de inglés intermedio </w:t>
            </w:r>
          </w:p>
          <w:p w14:paraId="73740FEE" w14:textId="77777777" w:rsidR="00F079F2" w:rsidRPr="00565BF6" w:rsidRDefault="00B55ACD" w:rsidP="00B55AC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B55ACD">
              <w:rPr>
                <w:rFonts w:eastAsia="Times New Roman" w:cs="Georgia"/>
                <w:szCs w:val="22"/>
              </w:rPr>
              <w:t>Manejo de Word nivel avanzado</w:t>
            </w:r>
          </w:p>
        </w:tc>
      </w:tr>
    </w:tbl>
    <w:p w14:paraId="3A0F4245" w14:textId="77777777" w:rsidR="00CE6104" w:rsidRPr="00565BF6" w:rsidRDefault="00CE6104" w:rsidP="007520D7">
      <w:pPr>
        <w:spacing w:before="0"/>
      </w:pPr>
    </w:p>
    <w:sectPr w:rsidR="00CE6104" w:rsidRPr="00565BF6" w:rsidSect="001673A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34256" w14:textId="77777777" w:rsidR="00F17891" w:rsidRDefault="00F17891" w:rsidP="0085363C">
      <w:pPr>
        <w:spacing w:before="0" w:line="240" w:lineRule="auto"/>
      </w:pPr>
      <w:r>
        <w:separator/>
      </w:r>
    </w:p>
  </w:endnote>
  <w:endnote w:type="continuationSeparator" w:id="0">
    <w:p w14:paraId="1902DBF2" w14:textId="77777777" w:rsidR="00F17891" w:rsidRDefault="00F1789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7EC1D6-6D7D-4E60-94D5-6F1BE1606A81}"/>
    <w:embedBold r:id="rId2" w:fontKey="{16E84ABB-6CB2-499B-8CE7-E53962A0B1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D7A58CF-2D8A-4683-8216-3737E80E22D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5156EC7-85DD-4CB2-AA28-B9FEDA6A400B}"/>
    <w:embedBold r:id="rId5" w:fontKey="{CB111E5A-8DC6-4F9A-A528-1B052C268523}"/>
    <w:embedItalic r:id="rId6" w:fontKey="{0EC68C06-6702-4A20-99DC-068C077EF1F0}"/>
    <w:embedBoldItalic r:id="rId7" w:fontKey="{2CE96363-D3A1-49EC-AC04-A8F9340FA66B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339BE39-B701-45AA-97BE-6624B663418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8CE57E85-8089-4B87-8FBA-5C6154AB304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4ECA" w14:textId="77777777" w:rsidR="00B40BCD" w:rsidRDefault="00B40BC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C08D4" w14:textId="77777777" w:rsidR="00B40BCD" w:rsidRPr="00B40BCD" w:rsidRDefault="00B40BCD">
    <w:pPr>
      <w:pStyle w:val="Piedepgina"/>
      <w:rPr>
        <w:lang w:val="es-ES_tradn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79082" w14:textId="77777777" w:rsidR="00B40BCD" w:rsidRDefault="00B40B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6D1FA" w14:textId="77777777" w:rsidR="00F17891" w:rsidRDefault="00F17891" w:rsidP="0085363C">
      <w:pPr>
        <w:spacing w:before="0" w:line="240" w:lineRule="auto"/>
      </w:pPr>
      <w:r>
        <w:separator/>
      </w:r>
    </w:p>
  </w:footnote>
  <w:footnote w:type="continuationSeparator" w:id="0">
    <w:p w14:paraId="174744A5" w14:textId="77777777" w:rsidR="00F17891" w:rsidRDefault="00F17891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437F" w14:textId="77777777" w:rsidR="00B40BCD" w:rsidRDefault="00B40BC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5B01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L" w:eastAsia="es-CL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C33BC6C" wp14:editId="37D023C5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19971333" id="Grupo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">
              <v:shape id="Forma libre 3" o:spid="_x0000_s1027" alt="Cuadro de énfasis de encabezado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orma libre 7" o:spid="_x0000_s1028" alt="Cuadro de énfasis de panel lateral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F8966" w14:textId="77777777" w:rsidR="00B40BCD" w:rsidRDefault="00B40BC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1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6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24"/>
  </w:num>
  <w:num w:numId="4">
    <w:abstractNumId w:val="21"/>
  </w:num>
  <w:num w:numId="5">
    <w:abstractNumId w:val="22"/>
  </w:num>
  <w:num w:numId="6">
    <w:abstractNumId w:val="28"/>
  </w:num>
  <w:num w:numId="7">
    <w:abstractNumId w:val="15"/>
  </w:num>
  <w:num w:numId="8">
    <w:abstractNumId w:val="19"/>
  </w:num>
  <w:num w:numId="9">
    <w:abstractNumId w:val="26"/>
  </w:num>
  <w:num w:numId="10">
    <w:abstractNumId w:val="8"/>
  </w:num>
  <w:num w:numId="11">
    <w:abstractNumId w:val="13"/>
  </w:num>
  <w:num w:numId="12">
    <w:abstractNumId w:val="6"/>
  </w:num>
  <w:num w:numId="13">
    <w:abstractNumId w:val="10"/>
  </w:num>
  <w:num w:numId="14">
    <w:abstractNumId w:val="18"/>
  </w:num>
  <w:num w:numId="15">
    <w:abstractNumId w:val="17"/>
  </w:num>
  <w:num w:numId="16">
    <w:abstractNumId w:val="25"/>
  </w:num>
  <w:num w:numId="17">
    <w:abstractNumId w:val="11"/>
  </w:num>
  <w:num w:numId="18">
    <w:abstractNumId w:val="30"/>
  </w:num>
  <w:num w:numId="19">
    <w:abstractNumId w:val="27"/>
  </w:num>
  <w:num w:numId="20">
    <w:abstractNumId w:val="23"/>
  </w:num>
  <w:num w:numId="21">
    <w:abstractNumId w:val="29"/>
  </w:num>
  <w:num w:numId="22">
    <w:abstractNumId w:val="12"/>
  </w:num>
  <w:num w:numId="23">
    <w:abstractNumId w:val="9"/>
  </w:num>
  <w:num w:numId="24">
    <w:abstractNumId w:val="7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ACD"/>
    <w:rsid w:val="00052382"/>
    <w:rsid w:val="0006568A"/>
    <w:rsid w:val="00076F0F"/>
    <w:rsid w:val="00084253"/>
    <w:rsid w:val="000D1F49"/>
    <w:rsid w:val="001321BD"/>
    <w:rsid w:val="001673A3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65BF6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C3123"/>
    <w:rsid w:val="00AC4861"/>
    <w:rsid w:val="00AE22A6"/>
    <w:rsid w:val="00AF056A"/>
    <w:rsid w:val="00B40BCD"/>
    <w:rsid w:val="00B55ACD"/>
    <w:rsid w:val="00B62AB7"/>
    <w:rsid w:val="00B77C6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035A7"/>
    <w:rsid w:val="00D16163"/>
    <w:rsid w:val="00DB3FAD"/>
    <w:rsid w:val="00DF6DE6"/>
    <w:rsid w:val="00E61C09"/>
    <w:rsid w:val="00EB3B58"/>
    <w:rsid w:val="00EC7359"/>
    <w:rsid w:val="00EE3054"/>
    <w:rsid w:val="00EE3EC6"/>
    <w:rsid w:val="00EE6C6F"/>
    <w:rsid w:val="00EF0957"/>
    <w:rsid w:val="00F00606"/>
    <w:rsid w:val="00F01256"/>
    <w:rsid w:val="00F079F2"/>
    <w:rsid w:val="00F17891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E6733B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40BCD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emf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%20mena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</Template>
  <TotalTime>0</TotalTime>
  <Pages>1</Pages>
  <Words>224</Words>
  <Characters>1235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2021-10-04T15:05:00Z</dcterms:created>
  <dcterms:modified xsi:type="dcterms:W3CDTF">2021-10-04T15:05:00Z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