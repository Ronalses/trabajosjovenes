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1095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63485183" w14:textId="77777777" w:rsidTr="009E4D59">
        <w:trPr>
          <w:trHeight w:val="4410"/>
        </w:trPr>
        <w:tc>
          <w:tcPr>
            <w:tcW w:w="3600" w:type="dxa"/>
            <w:vAlign w:val="bottom"/>
          </w:tcPr>
          <w:p w14:paraId="7AB83210" w14:textId="428042FE" w:rsidR="001B2ABD" w:rsidRPr="0059649E" w:rsidRDefault="00CB7371" w:rsidP="009E4D59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C28C213" wp14:editId="1E058591">
                  <wp:extent cx="2004695" cy="200469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722" cy="2005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7658E85" w14:textId="77777777" w:rsidR="001B2ABD" w:rsidRPr="0059649E" w:rsidRDefault="001B2ABD" w:rsidP="009E4D59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E193DC9" w14:textId="217357AE" w:rsidR="001B2ABD" w:rsidRPr="0059649E" w:rsidRDefault="00CB7371" w:rsidP="009E4D59">
            <w:pPr>
              <w:pStyle w:val="Ttulo"/>
            </w:pPr>
            <w:r>
              <w:t>Alan Astorga</w:t>
            </w:r>
          </w:p>
          <w:p w14:paraId="09642E13" w14:textId="204729E4" w:rsidR="001B2ABD" w:rsidRPr="0059649E" w:rsidRDefault="00CB7371" w:rsidP="009E4D59">
            <w:pPr>
              <w:pStyle w:val="Subttulo"/>
            </w:pPr>
            <w:r>
              <w:rPr>
                <w:spacing w:val="0"/>
                <w:w w:val="100"/>
              </w:rPr>
              <w:t>Estudiante de Música y Composición.</w:t>
            </w:r>
          </w:p>
        </w:tc>
      </w:tr>
      <w:tr w:rsidR="001B2ABD" w:rsidRPr="0059649E" w14:paraId="66327927" w14:textId="77777777" w:rsidTr="009E4D59">
        <w:tc>
          <w:tcPr>
            <w:tcW w:w="3600" w:type="dxa"/>
          </w:tcPr>
          <w:sdt>
            <w:sdtPr>
              <w:id w:val="-1711873194"/>
              <w:placeholder>
                <w:docPart w:val="5F1EF61B6B7848708048BDB458F8DF00"/>
              </w:placeholder>
              <w:temporary/>
              <w:showingPlcHdr/>
              <w15:appearance w15:val="hidden"/>
            </w:sdtPr>
            <w:sdtEndPr/>
            <w:sdtContent>
              <w:p w14:paraId="686BFAC9" w14:textId="77777777" w:rsidR="001B2ABD" w:rsidRPr="0059649E" w:rsidRDefault="00036450" w:rsidP="009E4D59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1091776E" w14:textId="56C34CE1" w:rsidR="00036450" w:rsidRPr="0059649E" w:rsidRDefault="009E4D59" w:rsidP="009E4D59">
            <w:r>
              <w:t>D</w:t>
            </w:r>
            <w:r w:rsidR="002D7ABB">
              <w:t>e la III Región de Chile, específicamente de la ciudad de Copiapó y actualmente me encuentro estudiando en Santiago de Chile</w:t>
            </w:r>
            <w:r>
              <w:t xml:space="preserve"> la carrera de Música y Composición en UNIACC</w:t>
            </w:r>
          </w:p>
          <w:p w14:paraId="379F6FE8" w14:textId="77777777" w:rsidR="00036450" w:rsidRPr="0059649E" w:rsidRDefault="00036450" w:rsidP="009E4D59"/>
          <w:sdt>
            <w:sdtPr>
              <w:id w:val="-1954003311"/>
              <w:placeholder>
                <w:docPart w:val="B83B969D02D94D3AA61E8097D50D71FC"/>
              </w:placeholder>
              <w:temporary/>
              <w:showingPlcHdr/>
              <w15:appearance w15:val="hidden"/>
            </w:sdtPr>
            <w:sdtEndPr/>
            <w:sdtContent>
              <w:p w14:paraId="7A94F2EA" w14:textId="77777777" w:rsidR="00036450" w:rsidRPr="0059649E" w:rsidRDefault="00CB0055" w:rsidP="009E4D59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9327E537F09D438AA786414EAAC22F73"/>
              </w:placeholder>
              <w:temporary/>
              <w:showingPlcHdr/>
              <w15:appearance w15:val="hidden"/>
            </w:sdtPr>
            <w:sdtEndPr/>
            <w:sdtContent>
              <w:p w14:paraId="3F3800D5" w14:textId="77777777" w:rsidR="004D3011" w:rsidRPr="0059649E" w:rsidRDefault="004D3011" w:rsidP="009E4D59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6284AEBD" w14:textId="272B1D19" w:rsidR="004D3011" w:rsidRPr="0059649E" w:rsidRDefault="002D7ABB" w:rsidP="009E4D59">
            <w:r>
              <w:t>+569 59703439</w:t>
            </w:r>
          </w:p>
          <w:p w14:paraId="17306DD1" w14:textId="77777777" w:rsidR="004D3011" w:rsidRPr="0059649E" w:rsidRDefault="004D3011" w:rsidP="009E4D59"/>
          <w:sdt>
            <w:sdtPr>
              <w:id w:val="-240260293"/>
              <w:placeholder>
                <w:docPart w:val="7C8342DB2E314B8F8E72296DDA8AA936"/>
              </w:placeholder>
              <w:temporary/>
              <w:showingPlcHdr/>
              <w15:appearance w15:val="hidden"/>
            </w:sdtPr>
            <w:sdtEndPr/>
            <w:sdtContent>
              <w:p w14:paraId="7F5541EA" w14:textId="77777777" w:rsidR="004D3011" w:rsidRPr="0059649E" w:rsidRDefault="004D3011" w:rsidP="009E4D59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04CE9C62" w14:textId="450A487A" w:rsidR="00036450" w:rsidRPr="009E4D59" w:rsidRDefault="009E4D59" w:rsidP="009E4D59">
            <w:pPr>
              <w:rPr>
                <w:rStyle w:val="Hipervnculo"/>
                <w:b/>
                <w:bCs/>
                <w:szCs w:val="18"/>
              </w:rPr>
            </w:pPr>
            <w:r w:rsidRPr="009E4D59">
              <w:rPr>
                <w:b/>
                <w:bCs/>
                <w:color w:val="B85A22" w:themeColor="accent2" w:themeShade="BF"/>
                <w:szCs w:val="18"/>
                <w:u w:val="single"/>
              </w:rPr>
              <w:t>alanastorgval@gmail.com</w:t>
            </w:r>
          </w:p>
          <w:p w14:paraId="0551FE26" w14:textId="77777777" w:rsidR="004142CD" w:rsidRPr="009E4D59" w:rsidRDefault="004142CD" w:rsidP="009E4D59">
            <w:pPr>
              <w:rPr>
                <w:b/>
                <w:bCs/>
              </w:rPr>
            </w:pPr>
          </w:p>
          <w:sdt>
            <w:sdtPr>
              <w:id w:val="-1444214663"/>
              <w:placeholder>
                <w:docPart w:val="24848FC51DC94B8E9D2E598CD1C42CD2"/>
              </w:placeholder>
              <w:temporary/>
              <w:showingPlcHdr/>
              <w15:appearance w15:val="hidden"/>
            </w:sdtPr>
            <w:sdtEndPr/>
            <w:sdtContent>
              <w:p w14:paraId="358FA12B" w14:textId="77777777" w:rsidR="004D3011" w:rsidRPr="0059649E" w:rsidRDefault="00CB0055" w:rsidP="009E4D59">
                <w:pPr>
                  <w:pStyle w:val="Ttulo3"/>
                </w:pPr>
                <w:r w:rsidRPr="0059649E">
                  <w:rPr>
                    <w:lang w:bidi="es-ES"/>
                  </w:rPr>
                  <w:t>Aficiones</w:t>
                </w:r>
              </w:p>
            </w:sdtContent>
          </w:sdt>
          <w:p w14:paraId="6226AC49" w14:textId="2A3C1F38" w:rsidR="004D3011" w:rsidRPr="0059649E" w:rsidRDefault="009E4D59" w:rsidP="009E4D59">
            <w:r>
              <w:t xml:space="preserve">Música </w:t>
            </w:r>
          </w:p>
          <w:p w14:paraId="00AC592B" w14:textId="082A6EB4" w:rsidR="004D3011" w:rsidRPr="0059649E" w:rsidRDefault="009E4D59" w:rsidP="009E4D59">
            <w:r>
              <w:t xml:space="preserve">Ciclismo </w:t>
            </w:r>
          </w:p>
          <w:p w14:paraId="76B789AA" w14:textId="358628FA" w:rsidR="004D3011" w:rsidRPr="0059649E" w:rsidRDefault="004D3011" w:rsidP="009E4D59"/>
        </w:tc>
        <w:tc>
          <w:tcPr>
            <w:tcW w:w="720" w:type="dxa"/>
          </w:tcPr>
          <w:p w14:paraId="7A2929D4" w14:textId="77777777" w:rsidR="001B2ABD" w:rsidRPr="0059649E" w:rsidRDefault="001B2ABD" w:rsidP="009E4D59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0FB64EDA85C430B8768C8812A65CBEE"/>
              </w:placeholder>
              <w:temporary/>
              <w:showingPlcHdr/>
              <w15:appearance w15:val="hidden"/>
            </w:sdtPr>
            <w:sdtEndPr/>
            <w:sdtContent>
              <w:p w14:paraId="18369996" w14:textId="77777777" w:rsidR="001B2ABD" w:rsidRPr="0059649E" w:rsidRDefault="00E25A26" w:rsidP="009E4D59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027B2B94" w14:textId="57F670F2" w:rsidR="00CC0C6D" w:rsidRDefault="00CB7371" w:rsidP="009E4D59">
            <w:proofErr w:type="spellStart"/>
            <w:r>
              <w:t>Uniacc</w:t>
            </w:r>
            <w:proofErr w:type="spellEnd"/>
          </w:p>
          <w:p w14:paraId="69DB0620" w14:textId="1FA60B52" w:rsidR="00CB7371" w:rsidRDefault="00CB7371" w:rsidP="009E4D59">
            <w:r>
              <w:t xml:space="preserve">[2020 – actualidad] </w:t>
            </w:r>
            <w:r w:rsidR="002D7ABB">
              <w:t>Músico Compositor mención Producción Musical</w:t>
            </w:r>
          </w:p>
          <w:p w14:paraId="400D0854" w14:textId="61E3693D" w:rsidR="002D7ABB" w:rsidRDefault="002D7ABB" w:rsidP="009E4D59"/>
          <w:p w14:paraId="5A15109F" w14:textId="65E1CA54" w:rsidR="002D7ABB" w:rsidRDefault="002D7ABB" w:rsidP="009E4D59">
            <w:r>
              <w:t>Enseñanza media</w:t>
            </w:r>
          </w:p>
          <w:p w14:paraId="41882DF3" w14:textId="368B4A3C" w:rsidR="009E4D59" w:rsidRDefault="009E4D59" w:rsidP="009E4D59">
            <w:r>
              <w:t xml:space="preserve">Colegio San Agustín de Atacama </w:t>
            </w:r>
          </w:p>
          <w:p w14:paraId="18ABB871" w14:textId="116C2196" w:rsidR="009E4D59" w:rsidRPr="0059649E" w:rsidRDefault="009E4D59" w:rsidP="009E4D59">
            <w:r>
              <w:t>Generación 2015</w:t>
            </w:r>
          </w:p>
          <w:p w14:paraId="1956BA2B" w14:textId="5E5EA014" w:rsidR="004142CD" w:rsidRPr="0059649E" w:rsidRDefault="004142CD" w:rsidP="009E4D59">
            <w:r w:rsidRPr="0059649E">
              <w:rPr>
                <w:lang w:bidi="es-ES"/>
              </w:rPr>
              <w:t xml:space="preserve"> </w:t>
            </w:r>
          </w:p>
          <w:sdt>
            <w:sdtPr>
              <w:id w:val="1001553383"/>
              <w:placeholder>
                <w:docPart w:val="FABB13717536499198226EB01CA25B89"/>
              </w:placeholder>
              <w:temporary/>
              <w:showingPlcHdr/>
              <w15:appearance w15:val="hidden"/>
            </w:sdtPr>
            <w:sdtEndPr/>
            <w:sdtContent>
              <w:p w14:paraId="2F30B0CE" w14:textId="77777777" w:rsidR="00036450" w:rsidRPr="0059649E" w:rsidRDefault="00036450" w:rsidP="009E4D59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79FB969D" w14:textId="619EA551" w:rsidR="00036450" w:rsidRPr="0059649E" w:rsidRDefault="002D7ABB" w:rsidP="009E4D59">
            <w:pPr>
              <w:pStyle w:val="Ttulo4"/>
              <w:rPr>
                <w:bCs/>
              </w:rPr>
            </w:pPr>
            <w:r>
              <w:t>Ático Producciones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43CE05B0" w14:textId="0759D060" w:rsidR="00036450" w:rsidRPr="0059649E" w:rsidRDefault="002D7ABB" w:rsidP="009E4D59">
            <w:pPr>
              <w:pStyle w:val="Fecha"/>
            </w:pPr>
            <w:r>
              <w:t>2019</w:t>
            </w:r>
            <w:r w:rsidR="004142CD" w:rsidRPr="0059649E">
              <w:rPr>
                <w:lang w:bidi="es-ES"/>
              </w:rPr>
              <w:t xml:space="preserve"> - </w:t>
            </w:r>
            <w:r>
              <w:t>2019</w:t>
            </w:r>
          </w:p>
          <w:p w14:paraId="51BD0621" w14:textId="709156ED" w:rsidR="00036450" w:rsidRPr="0059649E" w:rsidRDefault="002D7ABB" w:rsidP="009E4D59">
            <w:r>
              <w:t>Encargado de desarrollar trabajos de montaje para la realización de eventos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5BA10DFB" w14:textId="77777777" w:rsidR="004D3011" w:rsidRPr="0059649E" w:rsidRDefault="004D3011" w:rsidP="009E4D59"/>
          <w:p w14:paraId="4CA248E6" w14:textId="389A229C" w:rsidR="004D3011" w:rsidRPr="0059649E" w:rsidRDefault="002D7ABB" w:rsidP="009E4D59">
            <w:pPr>
              <w:pStyle w:val="Ttulo4"/>
              <w:rPr>
                <w:bCs/>
              </w:rPr>
            </w:pPr>
            <w:r>
              <w:rPr>
                <w:lang w:bidi="es-ES"/>
              </w:rPr>
              <w:t>Liverpool Coquimbo</w:t>
            </w:r>
          </w:p>
          <w:p w14:paraId="08D37CEB" w14:textId="632E9A45" w:rsidR="004D3011" w:rsidRPr="0059649E" w:rsidRDefault="002D7ABB" w:rsidP="009E4D59">
            <w:pPr>
              <w:pStyle w:val="Fecha"/>
            </w:pPr>
            <w:r>
              <w:rPr>
                <w:lang w:bidi="es-ES"/>
              </w:rPr>
              <w:t>2018 -</w:t>
            </w:r>
            <w:r>
              <w:t xml:space="preserve"> 2018</w:t>
            </w:r>
          </w:p>
          <w:p w14:paraId="346C0349" w14:textId="3620C6C9" w:rsidR="004D3011" w:rsidRPr="0059649E" w:rsidRDefault="002D7ABB" w:rsidP="009E4D59">
            <w:r>
              <w:t xml:space="preserve">Garzón 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2EC6DF0A" w14:textId="2457DA6B" w:rsidR="004D3011" w:rsidRPr="0059649E" w:rsidRDefault="009E4D59" w:rsidP="009E4D5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0C99D95" wp14:editId="51683092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537845</wp:posOffset>
                      </wp:positionV>
                      <wp:extent cx="3990975" cy="1438275"/>
                      <wp:effectExtent l="0" t="0" r="0" b="9525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90975" cy="1438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C9E928" w14:textId="0050E96C" w:rsidR="002D7ABB" w:rsidRPr="009E4D59" w:rsidRDefault="002D7ABB" w:rsidP="002D7ABB">
                                  <w:pPr>
                                    <w:pStyle w:val="Prrafodelista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sz w:val="22"/>
                                      <w:lang w:val="es-CL"/>
                                    </w:rPr>
                                  </w:pPr>
                                  <w:r w:rsidRPr="009E4D59">
                                    <w:rPr>
                                      <w:sz w:val="22"/>
                                      <w:lang w:val="es-CL"/>
                                    </w:rPr>
                                    <w:t>Comprometido con el trabajo</w:t>
                                  </w:r>
                                </w:p>
                                <w:p w14:paraId="3B1786BD" w14:textId="25FC75E8" w:rsidR="002D7ABB" w:rsidRPr="009E4D59" w:rsidRDefault="002D7ABB" w:rsidP="002D7ABB">
                                  <w:pPr>
                                    <w:pStyle w:val="Prrafodelista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sz w:val="22"/>
                                      <w:lang w:val="es-CL"/>
                                    </w:rPr>
                                  </w:pPr>
                                  <w:r w:rsidRPr="009E4D59">
                                    <w:rPr>
                                      <w:sz w:val="22"/>
                                      <w:lang w:val="es-CL"/>
                                    </w:rPr>
                                    <w:t>Responsable</w:t>
                                  </w:r>
                                </w:p>
                                <w:p w14:paraId="61440019" w14:textId="0CE33BFB" w:rsidR="002D7ABB" w:rsidRPr="009E4D59" w:rsidRDefault="009E4D59" w:rsidP="002D7ABB">
                                  <w:pPr>
                                    <w:pStyle w:val="Prrafodelista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sz w:val="22"/>
                                      <w:lang w:val="es-CL"/>
                                    </w:rPr>
                                  </w:pPr>
                                  <w:r w:rsidRPr="009E4D59">
                                    <w:rPr>
                                      <w:sz w:val="22"/>
                                      <w:lang w:val="es-CL"/>
                                    </w:rPr>
                                    <w:t>Dispuesto a aprender</w:t>
                                  </w:r>
                                </w:p>
                                <w:p w14:paraId="0480C788" w14:textId="77777777" w:rsidR="009E4D59" w:rsidRPr="009E4D59" w:rsidRDefault="009E4D59" w:rsidP="009E4D59">
                                  <w:pPr>
                                    <w:pStyle w:val="Prrafodelista"/>
                                    <w:rPr>
                                      <w:sz w:val="22"/>
                                      <w:lang w:val="es-C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C99D9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5.75pt;margin-top:42.35pt;width:314.25pt;height:11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" filled="f" stroked="f">
                      <v:textbox>
                        <w:txbxContent>
                          <w:p w14:paraId="63C9E928" w14:textId="0050E96C" w:rsidR="002D7ABB" w:rsidRPr="009E4D59" w:rsidRDefault="002D7ABB" w:rsidP="002D7AB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  <w:lang w:val="es-CL"/>
                              </w:rPr>
                            </w:pPr>
                            <w:r w:rsidRPr="009E4D59">
                              <w:rPr>
                                <w:sz w:val="22"/>
                                <w:lang w:val="es-CL"/>
                              </w:rPr>
                              <w:t>Comprometido con el trabajo</w:t>
                            </w:r>
                          </w:p>
                          <w:p w14:paraId="3B1786BD" w14:textId="25FC75E8" w:rsidR="002D7ABB" w:rsidRPr="009E4D59" w:rsidRDefault="002D7ABB" w:rsidP="002D7AB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  <w:lang w:val="es-CL"/>
                              </w:rPr>
                            </w:pPr>
                            <w:r w:rsidRPr="009E4D59">
                              <w:rPr>
                                <w:sz w:val="22"/>
                                <w:lang w:val="es-CL"/>
                              </w:rPr>
                              <w:t>Responsable</w:t>
                            </w:r>
                          </w:p>
                          <w:p w14:paraId="61440019" w14:textId="0CE33BFB" w:rsidR="002D7ABB" w:rsidRPr="009E4D59" w:rsidRDefault="009E4D59" w:rsidP="002D7AB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  <w:lang w:val="es-CL"/>
                              </w:rPr>
                            </w:pPr>
                            <w:r w:rsidRPr="009E4D59">
                              <w:rPr>
                                <w:sz w:val="22"/>
                                <w:lang w:val="es-CL"/>
                              </w:rPr>
                              <w:t>Dispuesto a aprender</w:t>
                            </w:r>
                          </w:p>
                          <w:p w14:paraId="0480C788" w14:textId="77777777" w:rsidR="009E4D59" w:rsidRPr="009E4D59" w:rsidRDefault="009E4D59" w:rsidP="009E4D59">
                            <w:pPr>
                              <w:pStyle w:val="Prrafodelista"/>
                              <w:rPr>
                                <w:sz w:val="22"/>
                                <w:lang w:val="es-CL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sdt>
            <w:sdtPr>
              <w:id w:val="1669594239"/>
              <w:placeholder>
                <w:docPart w:val="1ADF235663214A2D9183987C00776C76"/>
              </w:placeholder>
              <w:temporary/>
              <w:showingPlcHdr/>
              <w15:appearance w15:val="hidden"/>
            </w:sdtPr>
            <w:sdtEndPr/>
            <w:sdtContent>
              <w:p w14:paraId="3FE8EF55" w14:textId="59B8D07B" w:rsidR="00036450" w:rsidRPr="002D7ABB" w:rsidRDefault="00180329" w:rsidP="009E4D59">
                <w:pPr>
                  <w:pStyle w:val="Ttulo2"/>
                </w:pPr>
                <w:r w:rsidRPr="0059649E">
                  <w:rPr>
                    <w:rStyle w:val="Ttulo2Car"/>
                    <w:b/>
                    <w:lang w:bidi="es-ES"/>
                  </w:rPr>
                  <w:t>APTITUDES</w:t>
                </w:r>
              </w:p>
            </w:sdtContent>
          </w:sdt>
        </w:tc>
      </w:tr>
    </w:tbl>
    <w:p w14:paraId="395EAEE0" w14:textId="31431774" w:rsidR="0043117B" w:rsidRPr="0059649E" w:rsidRDefault="00DA7ED0" w:rsidP="000C45FF">
      <w:pPr>
        <w:tabs>
          <w:tab w:val="left" w:pos="990"/>
        </w:tabs>
      </w:pPr>
    </w:p>
    <w:sectPr w:rsidR="0043117B" w:rsidRPr="0059649E" w:rsidSect="0059649E">
      <w:headerReference w:type="default" r:id="rId10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B6DA" w14:textId="77777777" w:rsidR="00DA7ED0" w:rsidRDefault="00DA7ED0" w:rsidP="000C45FF">
      <w:r>
        <w:separator/>
      </w:r>
    </w:p>
  </w:endnote>
  <w:endnote w:type="continuationSeparator" w:id="0">
    <w:p w14:paraId="1164B0BF" w14:textId="77777777" w:rsidR="00DA7ED0" w:rsidRDefault="00DA7ED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0D821" w14:textId="77777777" w:rsidR="00DA7ED0" w:rsidRDefault="00DA7ED0" w:rsidP="000C45FF">
      <w:r>
        <w:separator/>
      </w:r>
    </w:p>
  </w:footnote>
  <w:footnote w:type="continuationSeparator" w:id="0">
    <w:p w14:paraId="00D9E885" w14:textId="77777777" w:rsidR="00DA7ED0" w:rsidRDefault="00DA7ED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EA070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7FFF7894" wp14:editId="06C1B26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53A181E"/>
    <w:multiLevelType w:val="hybridMultilevel"/>
    <w:tmpl w:val="A146640C"/>
    <w:lvl w:ilvl="0" w:tplc="16EEFAE4">
      <w:start w:val="201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371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D3CA3"/>
    <w:rsid w:val="002D7ABB"/>
    <w:rsid w:val="0030481B"/>
    <w:rsid w:val="003156FC"/>
    <w:rsid w:val="003254B5"/>
    <w:rsid w:val="0037121F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A09AC"/>
    <w:rsid w:val="009E4D59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7371"/>
    <w:rsid w:val="00CC0C6D"/>
    <w:rsid w:val="00D04BFE"/>
    <w:rsid w:val="00D2522B"/>
    <w:rsid w:val="00D422DE"/>
    <w:rsid w:val="00D5459D"/>
    <w:rsid w:val="00DA1F4D"/>
    <w:rsid w:val="00DA7ED0"/>
    <w:rsid w:val="00DD172A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1D3C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Local\Microsoft\Office\16.0\DTS\es-ES%7b6C43E7E0-1AC3-481C-8916-C1DC9F14F6BD%7d\%7b1907D46F-59A8-4D67-94A7-04E3AD8393A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1EF61B6B7848708048BDB458F8D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73E688-86E2-48DD-8081-8FC09D7B290D}"/>
      </w:docPartPr>
      <w:docPartBody>
        <w:p w:rsidR="00000000" w:rsidRDefault="00A277B7">
          <w:pPr>
            <w:pStyle w:val="5F1EF61B6B7848708048BDB458F8DF00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B83B969D02D94D3AA61E8097D50D7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EABB2-D91F-406E-BDCC-2C0FF6C05851}"/>
      </w:docPartPr>
      <w:docPartBody>
        <w:p w:rsidR="00000000" w:rsidRDefault="00A277B7">
          <w:pPr>
            <w:pStyle w:val="B83B969D02D94D3AA61E8097D50D71FC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9327E537F09D438AA786414EAAC22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18A451-A4C2-4FF0-AC02-18DDC276B60E}"/>
      </w:docPartPr>
      <w:docPartBody>
        <w:p w:rsidR="00000000" w:rsidRDefault="00A277B7">
          <w:pPr>
            <w:pStyle w:val="9327E537F09D438AA786414EAAC22F73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7C8342DB2E314B8F8E72296DDA8AA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EBD387-7486-464B-BBA2-2AB018AA226A}"/>
      </w:docPartPr>
      <w:docPartBody>
        <w:p w:rsidR="00000000" w:rsidRDefault="00A277B7">
          <w:pPr>
            <w:pStyle w:val="7C8342DB2E314B8F8E72296DDA8AA936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24848FC51DC94B8E9D2E598CD1C42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8BF78-0165-4C0B-B4A1-7092CFB0ED8F}"/>
      </w:docPartPr>
      <w:docPartBody>
        <w:p w:rsidR="00000000" w:rsidRDefault="00A277B7">
          <w:pPr>
            <w:pStyle w:val="24848FC51DC94B8E9D2E598CD1C42CD2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80FB64EDA85C430B8768C8812A65C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183FC9-2EF7-4FB1-A721-03878ACB4FB9}"/>
      </w:docPartPr>
      <w:docPartBody>
        <w:p w:rsidR="00000000" w:rsidRDefault="00A277B7">
          <w:pPr>
            <w:pStyle w:val="80FB64EDA85C430B8768C8812A65CBEE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FABB13717536499198226EB01CA25B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F39B9-0C82-46A7-8598-604B83DE703E}"/>
      </w:docPartPr>
      <w:docPartBody>
        <w:p w:rsidR="00000000" w:rsidRDefault="00A277B7">
          <w:pPr>
            <w:pStyle w:val="FABB13717536499198226EB01CA25B89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1ADF235663214A2D9183987C00776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E65A1-2818-4EF7-A5D4-B4F1CF6AB3AE}"/>
      </w:docPartPr>
      <w:docPartBody>
        <w:p w:rsidR="00000000" w:rsidRDefault="00A277B7">
          <w:pPr>
            <w:pStyle w:val="1ADF235663214A2D9183987C00776C76"/>
          </w:pPr>
          <w:r w:rsidRPr="0059649E">
            <w:rPr>
              <w:rStyle w:val="Ttulo2C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B7"/>
    <w:rsid w:val="00A2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6356913FF9B4A64A0CDDBB147CFD618">
    <w:name w:val="56356913FF9B4A64A0CDDBB147CFD618"/>
  </w:style>
  <w:style w:type="paragraph" w:customStyle="1" w:styleId="DFBB345CB5A64E1AA3E748EDA7191C0C">
    <w:name w:val="DFBB345CB5A64E1AA3E748EDA7191C0C"/>
  </w:style>
  <w:style w:type="paragraph" w:customStyle="1" w:styleId="5F1EF61B6B7848708048BDB458F8DF00">
    <w:name w:val="5F1EF61B6B7848708048BDB458F8DF00"/>
  </w:style>
  <w:style w:type="paragraph" w:customStyle="1" w:styleId="78D54AF323454F82B5555AD44D358B5A">
    <w:name w:val="78D54AF323454F82B5555AD44D358B5A"/>
  </w:style>
  <w:style w:type="paragraph" w:customStyle="1" w:styleId="B83B969D02D94D3AA61E8097D50D71FC">
    <w:name w:val="B83B969D02D94D3AA61E8097D50D71FC"/>
  </w:style>
  <w:style w:type="paragraph" w:customStyle="1" w:styleId="9327E537F09D438AA786414EAAC22F73">
    <w:name w:val="9327E537F09D438AA786414EAAC22F73"/>
  </w:style>
  <w:style w:type="paragraph" w:customStyle="1" w:styleId="77F7D1EB9B7F4B0A90D8F8E01A4A14F0">
    <w:name w:val="77F7D1EB9B7F4B0A90D8F8E01A4A14F0"/>
  </w:style>
  <w:style w:type="paragraph" w:customStyle="1" w:styleId="193EC2A413954B9BB2DF846B1713EE43">
    <w:name w:val="193EC2A413954B9BB2DF846B1713EE43"/>
  </w:style>
  <w:style w:type="paragraph" w:customStyle="1" w:styleId="27A7B08A0E6D455AA5E3EBFA463FDFB0">
    <w:name w:val="27A7B08A0E6D455AA5E3EBFA463FDFB0"/>
  </w:style>
  <w:style w:type="paragraph" w:customStyle="1" w:styleId="7C8342DB2E314B8F8E72296DDA8AA936">
    <w:name w:val="7C8342DB2E314B8F8E72296DDA8AA936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AA95D72F2FA64E45B4C108864631BFFC">
    <w:name w:val="AA95D72F2FA64E45B4C108864631BFFC"/>
  </w:style>
  <w:style w:type="paragraph" w:customStyle="1" w:styleId="24848FC51DC94B8E9D2E598CD1C42CD2">
    <w:name w:val="24848FC51DC94B8E9D2E598CD1C42CD2"/>
  </w:style>
  <w:style w:type="paragraph" w:customStyle="1" w:styleId="E925AFE2A63C4D2CA426CE82E91C1DD4">
    <w:name w:val="E925AFE2A63C4D2CA426CE82E91C1DD4"/>
  </w:style>
  <w:style w:type="paragraph" w:customStyle="1" w:styleId="C2FDE28A0A5D45B1870A0C2FAED4E939">
    <w:name w:val="C2FDE28A0A5D45B1870A0C2FAED4E939"/>
  </w:style>
  <w:style w:type="paragraph" w:customStyle="1" w:styleId="B43567A362CA4D9BB63B375B54D826AD">
    <w:name w:val="B43567A362CA4D9BB63B375B54D826AD"/>
  </w:style>
  <w:style w:type="paragraph" w:customStyle="1" w:styleId="DD193EAD51724271A27A7DE8EC34EC99">
    <w:name w:val="DD193EAD51724271A27A7DE8EC34EC99"/>
  </w:style>
  <w:style w:type="paragraph" w:customStyle="1" w:styleId="80FB64EDA85C430B8768C8812A65CBEE">
    <w:name w:val="80FB64EDA85C430B8768C8812A65CBEE"/>
  </w:style>
  <w:style w:type="paragraph" w:customStyle="1" w:styleId="E7E1F1433FFB48F5A09FA95D914C697C">
    <w:name w:val="E7E1F1433FFB48F5A09FA95D914C697C"/>
  </w:style>
  <w:style w:type="paragraph" w:customStyle="1" w:styleId="65C448687F7B4FBDB9E8F38CB2E8BC04">
    <w:name w:val="65C448687F7B4FBDB9E8F38CB2E8BC04"/>
  </w:style>
  <w:style w:type="paragraph" w:customStyle="1" w:styleId="BCFC3BD8D7054176945B68097A833443">
    <w:name w:val="BCFC3BD8D7054176945B68097A833443"/>
  </w:style>
  <w:style w:type="paragraph" w:customStyle="1" w:styleId="FA986EDD899C4F4EB0AECDDB2BB880E2">
    <w:name w:val="FA986EDD899C4F4EB0AECDDB2BB880E2"/>
  </w:style>
  <w:style w:type="paragraph" w:customStyle="1" w:styleId="0557D4616A5641B7AA5F7705821D9655">
    <w:name w:val="0557D4616A5641B7AA5F7705821D9655"/>
  </w:style>
  <w:style w:type="paragraph" w:customStyle="1" w:styleId="125E1BC186BD48A98056E6801C5D05BD">
    <w:name w:val="125E1BC186BD48A98056E6801C5D05BD"/>
  </w:style>
  <w:style w:type="paragraph" w:customStyle="1" w:styleId="BFDDFE8246734A089B514E36325860FB">
    <w:name w:val="BFDDFE8246734A089B514E36325860FB"/>
  </w:style>
  <w:style w:type="paragraph" w:customStyle="1" w:styleId="4DCC34A29C3B403BB5D86638E8A684B0">
    <w:name w:val="4DCC34A29C3B403BB5D86638E8A684B0"/>
  </w:style>
  <w:style w:type="paragraph" w:customStyle="1" w:styleId="FABB13717536499198226EB01CA25B89">
    <w:name w:val="FABB13717536499198226EB01CA25B89"/>
  </w:style>
  <w:style w:type="paragraph" w:customStyle="1" w:styleId="8341796F435048A5B61F07EAC5D6D019">
    <w:name w:val="8341796F435048A5B61F07EAC5D6D019"/>
  </w:style>
  <w:style w:type="paragraph" w:customStyle="1" w:styleId="20C5B721A61B4B408E27D5B125DD2BF3">
    <w:name w:val="20C5B721A61B4B408E27D5B125DD2BF3"/>
  </w:style>
  <w:style w:type="paragraph" w:customStyle="1" w:styleId="CA47D566E71B42029A7E9C6674F5C794">
    <w:name w:val="CA47D566E71B42029A7E9C6674F5C794"/>
  </w:style>
  <w:style w:type="paragraph" w:customStyle="1" w:styleId="34C536790BEB42879BB33F9CE567A8D7">
    <w:name w:val="34C536790BEB42879BB33F9CE567A8D7"/>
  </w:style>
  <w:style w:type="paragraph" w:customStyle="1" w:styleId="E2D30AAF91A54BE9B6DA2CC67ACB93EE">
    <w:name w:val="E2D30AAF91A54BE9B6DA2CC67ACB93EE"/>
  </w:style>
  <w:style w:type="paragraph" w:customStyle="1" w:styleId="92861D2F50474FE18DE5E09EB377A5F8">
    <w:name w:val="92861D2F50474FE18DE5E09EB377A5F8"/>
  </w:style>
  <w:style w:type="paragraph" w:customStyle="1" w:styleId="BFAB706112FE433B839FC8A73CF1C47F">
    <w:name w:val="BFAB706112FE433B839FC8A73CF1C47F"/>
  </w:style>
  <w:style w:type="paragraph" w:customStyle="1" w:styleId="24110242FE2C498E81A419DFFBA0407E">
    <w:name w:val="24110242FE2C498E81A419DFFBA0407E"/>
  </w:style>
  <w:style w:type="paragraph" w:customStyle="1" w:styleId="22D216A344664B8C994E5D31DB0D7159">
    <w:name w:val="22D216A344664B8C994E5D31DB0D7159"/>
  </w:style>
  <w:style w:type="paragraph" w:customStyle="1" w:styleId="326FDE669198439C9A2B9DD4CCF0B33A">
    <w:name w:val="326FDE669198439C9A2B9DD4CCF0B33A"/>
  </w:style>
  <w:style w:type="paragraph" w:customStyle="1" w:styleId="7B7B72BC93E14A3FA3BD4A6A24B00198">
    <w:name w:val="7B7B72BC93E14A3FA3BD4A6A24B00198"/>
  </w:style>
  <w:style w:type="paragraph" w:customStyle="1" w:styleId="325984F0FC9C47C5AE9A84E7904FA70C">
    <w:name w:val="325984F0FC9C47C5AE9A84E7904FA70C"/>
  </w:style>
  <w:style w:type="paragraph" w:customStyle="1" w:styleId="10D42BC245CD4FBA9D1ABA39D8FDE5F2">
    <w:name w:val="10D42BC245CD4FBA9D1ABA39D8FDE5F2"/>
  </w:style>
  <w:style w:type="paragraph" w:customStyle="1" w:styleId="392536DA97F74383AA4D8AAB02667484">
    <w:name w:val="392536DA97F74383AA4D8AAB02667484"/>
  </w:style>
  <w:style w:type="paragraph" w:customStyle="1" w:styleId="3B590583B7DB47069685E8ED59640277">
    <w:name w:val="3B590583B7DB47069685E8ED59640277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1ADF235663214A2D9183987C00776C76">
    <w:name w:val="1ADF235663214A2D9183987C00776C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{1907D46F-59A8-4D67-94A7-04E3AD8393A0}tf00546271_win32</Template>
  <TotalTime>0</TotalTime>
  <Pages>1</Pages>
  <Words>106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2022-01-07T19:19:00Z</dcterms:created>
  <dcterms:modified xsi:type="dcterms:W3CDTF">2022-01-07T19:49:00Z</dcterms:modified>
</cp:coreProperties>
</file>