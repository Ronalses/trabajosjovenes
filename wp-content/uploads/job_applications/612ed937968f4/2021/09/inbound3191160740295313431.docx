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5B404CF9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0FA01A32" w14:textId="77777777" w:rsidR="0089288B" w:rsidRDefault="0089288B" w:rsidP="001B2ABD">
            <w:pPr>
              <w:tabs>
                <w:tab w:val="left" w:pos="990"/>
              </w:tabs>
              <w:jc w:val="center"/>
              <w:rPr>
                <w:noProof/>
                <w:lang w:val="es-CL"/>
              </w:rPr>
            </w:pPr>
          </w:p>
          <w:p w14:paraId="3FDE7E77" w14:textId="51E9C10E" w:rsidR="001B2ABD" w:rsidRPr="0089288B" w:rsidRDefault="0089288B" w:rsidP="001B2ABD">
            <w:pPr>
              <w:tabs>
                <w:tab w:val="left" w:pos="990"/>
              </w:tabs>
              <w:jc w:val="center"/>
              <w:rPr>
                <w:lang w:val="es-CL"/>
              </w:rPr>
            </w:pPr>
            <w:r>
              <w:rPr>
                <w:noProof/>
                <w:lang w:val="es-CL"/>
              </w:rPr>
              <w:drawing>
                <wp:inline distT="0" distB="0" distL="0" distR="0" wp14:anchorId="5302B8C6" wp14:editId="697B0326">
                  <wp:extent cx="1190483" cy="1950855"/>
                  <wp:effectExtent l="19050" t="0" r="10160" b="5638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53" t="19738" r="25476" b="11651"/>
                          <a:stretch/>
                        </pic:blipFill>
                        <pic:spPr bwMode="auto">
                          <a:xfrm>
                            <a:off x="0" y="0"/>
                            <a:ext cx="1191352" cy="1952278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5A66C27" w14:textId="3AE308C7" w:rsidR="001B2ABD" w:rsidRDefault="000C3389" w:rsidP="000C45FF">
            <w:pPr>
              <w:tabs>
                <w:tab w:val="left" w:pos="990"/>
              </w:tabs>
            </w:pPr>
            <w:r>
              <w:t>T</w:t>
            </w:r>
          </w:p>
        </w:tc>
        <w:tc>
          <w:tcPr>
            <w:tcW w:w="6470" w:type="dxa"/>
            <w:vAlign w:val="bottom"/>
          </w:tcPr>
          <w:p w14:paraId="69A78904" w14:textId="01F1BA4B" w:rsidR="001B2ABD" w:rsidRDefault="000C3389" w:rsidP="000C3389">
            <w:pPr>
              <w:pStyle w:val="Ttulo"/>
            </w:pPr>
            <w:r>
              <w:t>Tomás Huenchulaf</w:t>
            </w:r>
          </w:p>
        </w:tc>
      </w:tr>
      <w:tr w:rsidR="001B2ABD" w:rsidRPr="0089288B" w14:paraId="3638936B" w14:textId="77777777" w:rsidTr="001B2ABD">
        <w:tc>
          <w:tcPr>
            <w:tcW w:w="3600" w:type="dxa"/>
          </w:tcPr>
          <w:p w14:paraId="0EE654D1" w14:textId="72443966" w:rsidR="00362F57" w:rsidRPr="0089288B" w:rsidRDefault="00362F57" w:rsidP="00362F57">
            <w:pPr>
              <w:pStyle w:val="Ttulo3"/>
              <w:rPr>
                <w:lang w:val="es-CL"/>
              </w:rPr>
            </w:pPr>
            <w:r w:rsidRPr="0089288B">
              <w:rPr>
                <w:lang w:val="es-CL"/>
              </w:rPr>
              <w:t>pERFIL.</w:t>
            </w:r>
          </w:p>
          <w:p w14:paraId="33DCA9BB" w14:textId="21E0B6F6" w:rsidR="00362F57" w:rsidRDefault="00362F57" w:rsidP="00362F57">
            <w:pPr>
              <w:rPr>
                <w:lang w:val="es-CL"/>
              </w:rPr>
            </w:pPr>
            <w:r w:rsidRPr="00362F57">
              <w:rPr>
                <w:lang w:val="es-CL"/>
              </w:rPr>
              <w:t>Tomas Jose Miguel Huenchulaf R</w:t>
            </w:r>
            <w:r>
              <w:rPr>
                <w:lang w:val="es-CL"/>
              </w:rPr>
              <w:t>iquelme.21/03/2003</w:t>
            </w:r>
          </w:p>
          <w:p w14:paraId="7721904F" w14:textId="77777777" w:rsidR="00362F57" w:rsidRDefault="00362F57" w:rsidP="00362F57">
            <w:pPr>
              <w:rPr>
                <w:lang w:val="es-CL"/>
              </w:rPr>
            </w:pPr>
          </w:p>
          <w:p w14:paraId="1A111F9C" w14:textId="5DAA1178" w:rsidR="00362F57" w:rsidRDefault="00362F57" w:rsidP="00362F57">
            <w:pPr>
              <w:rPr>
                <w:lang w:val="es-CL"/>
              </w:rPr>
            </w:pPr>
            <w:r>
              <w:rPr>
                <w:lang w:val="es-CL"/>
              </w:rPr>
              <w:t>Nacionalidad Chilena con documentos vigente.</w:t>
            </w:r>
          </w:p>
          <w:p w14:paraId="606D22A6" w14:textId="77777777" w:rsidR="00362F57" w:rsidRDefault="00362F57" w:rsidP="00362F57">
            <w:pPr>
              <w:rPr>
                <w:lang w:val="es-CL"/>
              </w:rPr>
            </w:pPr>
          </w:p>
          <w:p w14:paraId="5E052C27" w14:textId="2B007C6F" w:rsidR="00362F57" w:rsidRPr="00362F57" w:rsidRDefault="00362F57" w:rsidP="00362F57">
            <w:pPr>
              <w:rPr>
                <w:lang w:val="es-CL"/>
              </w:rPr>
            </w:pPr>
            <w:r>
              <w:rPr>
                <w:lang w:val="es-CL"/>
              </w:rPr>
              <w:t>Santiago, puente alto.</w:t>
            </w:r>
          </w:p>
          <w:p w14:paraId="52B0A2C5" w14:textId="3057C5D9" w:rsidR="00036450" w:rsidRPr="00362F57" w:rsidRDefault="00036450" w:rsidP="00362F57">
            <w:pPr>
              <w:rPr>
                <w:lang w:val="es-CL"/>
              </w:rPr>
            </w:pPr>
          </w:p>
          <w:p w14:paraId="5D61489D" w14:textId="77777777" w:rsidR="00036450" w:rsidRPr="00362F57" w:rsidRDefault="00036450" w:rsidP="00036450">
            <w:pPr>
              <w:rPr>
                <w:lang w:val="es-CL"/>
              </w:rPr>
            </w:pPr>
          </w:p>
          <w:sdt>
            <w:sdtPr>
              <w:id w:val="-1954003311"/>
              <w:placeholder>
                <w:docPart w:val="D965657F2B834CC68EA1728264F335F0"/>
              </w:placeholder>
              <w:temporary/>
              <w:showingPlcHdr/>
              <w15:appearance w15:val="hidden"/>
            </w:sdtPr>
            <w:sdtEndPr/>
            <w:sdtContent>
              <w:p w14:paraId="782BA232" w14:textId="77777777" w:rsidR="00036450" w:rsidRPr="0089288B" w:rsidRDefault="00CB0055" w:rsidP="00CB0055">
                <w:pPr>
                  <w:pStyle w:val="Ttulo3"/>
                  <w:rPr>
                    <w:lang w:val="es-CL"/>
                  </w:rPr>
                </w:pPr>
                <w:r w:rsidRPr="0089288B">
                  <w:rPr>
                    <w:lang w:val="es-CL"/>
                  </w:rPr>
                  <w:t>Contact</w:t>
                </w:r>
              </w:p>
            </w:sdtContent>
          </w:sdt>
          <w:p w14:paraId="3CFA5F56" w14:textId="4702CE1F" w:rsidR="004D3011" w:rsidRPr="0089288B" w:rsidRDefault="00362F57" w:rsidP="004D3011">
            <w:pPr>
              <w:rPr>
                <w:lang w:val="es-CL"/>
              </w:rPr>
            </w:pPr>
            <w:r w:rsidRPr="0089288B">
              <w:rPr>
                <w:lang w:val="es-CL"/>
              </w:rPr>
              <w:t>TELEFONO:</w:t>
            </w:r>
          </w:p>
          <w:p w14:paraId="15784280" w14:textId="79A03A7F" w:rsidR="004D3011" w:rsidRPr="0089288B" w:rsidRDefault="00362F57" w:rsidP="00362F57">
            <w:pPr>
              <w:rPr>
                <w:lang w:val="es-CL"/>
              </w:rPr>
            </w:pPr>
            <w:r w:rsidRPr="0089288B">
              <w:rPr>
                <w:lang w:val="es-CL"/>
              </w:rPr>
              <w:t>+56935416888</w:t>
            </w:r>
          </w:p>
          <w:p w14:paraId="419BEE1C" w14:textId="77777777" w:rsidR="004D3011" w:rsidRPr="0089288B" w:rsidRDefault="004D3011" w:rsidP="004D3011">
            <w:pPr>
              <w:rPr>
                <w:lang w:val="es-CL"/>
              </w:rPr>
            </w:pPr>
          </w:p>
          <w:sdt>
            <w:sdtPr>
              <w:id w:val="-240260293"/>
              <w:placeholder>
                <w:docPart w:val="96FA5E9912E94F81B92ECDD6EFCD2371"/>
              </w:placeholder>
              <w:temporary/>
              <w:showingPlcHdr/>
              <w15:appearance w15:val="hidden"/>
            </w:sdtPr>
            <w:sdtEndPr/>
            <w:sdtContent>
              <w:p w14:paraId="160A7833" w14:textId="77777777" w:rsidR="004D3011" w:rsidRPr="0089288B" w:rsidRDefault="004D3011" w:rsidP="004D3011">
                <w:pPr>
                  <w:rPr>
                    <w:lang w:val="es-CL"/>
                  </w:rPr>
                </w:pPr>
                <w:r w:rsidRPr="0089288B">
                  <w:rPr>
                    <w:lang w:val="es-CL"/>
                  </w:rPr>
                  <w:t>EMAIL:</w:t>
                </w:r>
              </w:p>
            </w:sdtContent>
          </w:sdt>
          <w:p w14:paraId="1EAE4C1C" w14:textId="3BAB4CB0" w:rsidR="00362F57" w:rsidRPr="0089288B" w:rsidRDefault="00362F57" w:rsidP="00362F57">
            <w:pPr>
              <w:rPr>
                <w:lang w:val="es-CL"/>
              </w:rPr>
            </w:pPr>
            <w:r w:rsidRPr="0089288B">
              <w:rPr>
                <w:lang w:val="es-CL"/>
              </w:rPr>
              <w:t>tioatlasmc@gmail.com</w:t>
            </w:r>
          </w:p>
          <w:p w14:paraId="506CD661" w14:textId="4F33EA22" w:rsidR="004D3011" w:rsidRPr="006C4F10" w:rsidRDefault="004D3011" w:rsidP="006C4F10">
            <w:pPr>
              <w:pStyle w:val="Ttulo3"/>
              <w:rPr>
                <w:lang w:val="es-CL"/>
              </w:rPr>
            </w:pPr>
          </w:p>
        </w:tc>
        <w:tc>
          <w:tcPr>
            <w:tcW w:w="720" w:type="dxa"/>
          </w:tcPr>
          <w:p w14:paraId="7A69279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2F20E2B0" w14:textId="6CFA6207" w:rsidR="001B2ABD" w:rsidRPr="000C3389" w:rsidRDefault="000C3389" w:rsidP="00036450">
            <w:pPr>
              <w:pStyle w:val="Ttulo2"/>
              <w:rPr>
                <w:lang w:val="es-CL"/>
              </w:rPr>
            </w:pPr>
            <w:r w:rsidRPr="000C3389">
              <w:rPr>
                <w:lang w:val="es-CL"/>
              </w:rPr>
              <w:t>Educacion</w:t>
            </w:r>
          </w:p>
          <w:p w14:paraId="1BA54624" w14:textId="42CC230B" w:rsidR="00036450" w:rsidRPr="000C3389" w:rsidRDefault="000C3389" w:rsidP="00B359E4">
            <w:pPr>
              <w:pStyle w:val="Ttulo4"/>
              <w:rPr>
                <w:lang w:val="es-CL"/>
              </w:rPr>
            </w:pPr>
            <w:r w:rsidRPr="000C3389">
              <w:rPr>
                <w:lang w:val="es-CL"/>
              </w:rPr>
              <w:t>Colegio Extremadura.</w:t>
            </w:r>
          </w:p>
          <w:p w14:paraId="129F5196" w14:textId="26C1B82D" w:rsidR="00036450" w:rsidRPr="000C3389" w:rsidRDefault="000C3389" w:rsidP="00036450">
            <w:pPr>
              <w:rPr>
                <w:lang w:val="es-CL"/>
              </w:rPr>
            </w:pPr>
            <w:r>
              <w:rPr>
                <w:lang w:val="es-CL"/>
              </w:rPr>
              <w:t>2007-</w:t>
            </w:r>
            <w:r w:rsidRPr="000C3389">
              <w:rPr>
                <w:lang w:val="es-CL"/>
              </w:rPr>
              <w:t>2020 Cuarto m</w:t>
            </w:r>
            <w:r>
              <w:rPr>
                <w:lang w:val="es-CL"/>
              </w:rPr>
              <w:t>edio finalizado.</w:t>
            </w:r>
          </w:p>
          <w:p w14:paraId="0509A802" w14:textId="33E4EA44" w:rsidR="00036450" w:rsidRDefault="000C3389" w:rsidP="00B359E4">
            <w:pPr>
              <w:pStyle w:val="Ttulo4"/>
              <w:rPr>
                <w:lang w:val="es-CL"/>
              </w:rPr>
            </w:pPr>
            <w:r w:rsidRPr="000C3389">
              <w:rPr>
                <w:lang w:val="es-CL"/>
              </w:rPr>
              <w:t>Universidad A</w:t>
            </w:r>
            <w:r>
              <w:rPr>
                <w:lang w:val="es-CL"/>
              </w:rPr>
              <w:t>lberto Hurtado</w:t>
            </w:r>
          </w:p>
          <w:p w14:paraId="3CF88F89" w14:textId="2FC9E43C" w:rsidR="000C3389" w:rsidRPr="000C3389" w:rsidRDefault="000C3389" w:rsidP="000C3389">
            <w:pPr>
              <w:rPr>
                <w:lang w:val="es-CL"/>
              </w:rPr>
            </w:pPr>
            <w:r>
              <w:rPr>
                <w:lang w:val="es-CL"/>
              </w:rPr>
              <w:t xml:space="preserve">2021 </w:t>
            </w:r>
            <w:proofErr w:type="gramStart"/>
            <w:r>
              <w:rPr>
                <w:lang w:val="es-CL"/>
              </w:rPr>
              <w:t>Estudiante</w:t>
            </w:r>
            <w:proofErr w:type="gramEnd"/>
            <w:r>
              <w:rPr>
                <w:lang w:val="es-CL"/>
              </w:rPr>
              <w:t xml:space="preserve"> pedagogía en música(En proceso)</w:t>
            </w:r>
          </w:p>
          <w:p w14:paraId="08B585BB" w14:textId="11EA7AA8" w:rsidR="00036450" w:rsidRPr="000C3389" w:rsidRDefault="000C3389" w:rsidP="00036450">
            <w:pPr>
              <w:pStyle w:val="Ttulo2"/>
              <w:rPr>
                <w:lang w:val="es-CL"/>
              </w:rPr>
            </w:pPr>
            <w:r w:rsidRPr="000C3389">
              <w:rPr>
                <w:lang w:val="es-CL"/>
              </w:rPr>
              <w:t>Experiencia</w:t>
            </w:r>
          </w:p>
          <w:p w14:paraId="429F4557" w14:textId="0E2F3900" w:rsidR="00036450" w:rsidRPr="000C3389" w:rsidRDefault="000C3389" w:rsidP="00036450">
            <w:pPr>
              <w:rPr>
                <w:lang w:val="es-CL"/>
              </w:rPr>
            </w:pPr>
            <w:r w:rsidRPr="000C3389">
              <w:rPr>
                <w:lang w:val="es-CL"/>
              </w:rPr>
              <w:t>Sodimac. 17/</w:t>
            </w:r>
            <w:r>
              <w:rPr>
                <w:lang w:val="es-CL"/>
              </w:rPr>
              <w:t>04 – 17/06</w:t>
            </w:r>
          </w:p>
          <w:p w14:paraId="55E72470" w14:textId="0D6D4B48" w:rsidR="004D3011" w:rsidRPr="000C3389" w:rsidRDefault="000C3389" w:rsidP="00036450">
            <w:pPr>
              <w:rPr>
                <w:lang w:val="es-CL"/>
              </w:rPr>
            </w:pPr>
            <w:r w:rsidRPr="000C3389">
              <w:rPr>
                <w:lang w:val="es-CL"/>
              </w:rPr>
              <w:t xml:space="preserve">En importante </w:t>
            </w:r>
            <w:r w:rsidR="005B3093" w:rsidRPr="000C3389">
              <w:rPr>
                <w:lang w:val="es-CL"/>
              </w:rPr>
              <w:t>empresa</w:t>
            </w:r>
            <w:r w:rsidRPr="000C3389">
              <w:rPr>
                <w:lang w:val="es-CL"/>
              </w:rPr>
              <w:t xml:space="preserve"> de </w:t>
            </w:r>
            <w:r>
              <w:rPr>
                <w:lang w:val="es-CL"/>
              </w:rPr>
              <w:t xml:space="preserve">asesorías, operativo en tienda de mantención. </w:t>
            </w:r>
          </w:p>
          <w:p w14:paraId="1F6DD241" w14:textId="666C541A" w:rsidR="00036450" w:rsidRPr="000C3389" w:rsidRDefault="000C3389" w:rsidP="00036450">
            <w:pPr>
              <w:pStyle w:val="Ttulo2"/>
              <w:rPr>
                <w:lang w:val="es-CL"/>
              </w:rPr>
            </w:pPr>
            <w:r w:rsidRPr="000C3389">
              <w:rPr>
                <w:lang w:val="es-CL"/>
              </w:rPr>
              <w:t>hABILIDADES Y COMPETENCIAS.</w:t>
            </w:r>
          </w:p>
          <w:p w14:paraId="636AA00C" w14:textId="0C8AE66C" w:rsidR="00036450" w:rsidRDefault="000C3389" w:rsidP="000C3389">
            <w:pPr>
              <w:rPr>
                <w:lang w:val="es-CL"/>
              </w:rPr>
            </w:pPr>
            <w:r>
              <w:rPr>
                <w:lang w:val="es-CL"/>
              </w:rPr>
              <w:t>-</w:t>
            </w:r>
            <w:r w:rsidRPr="000C3389">
              <w:rPr>
                <w:lang w:val="es-CL"/>
              </w:rPr>
              <w:t>Buen t</w:t>
            </w:r>
            <w:r>
              <w:rPr>
                <w:lang w:val="es-CL"/>
              </w:rPr>
              <w:t>rato con el cliente dando una ayuda agradable para mejorar la experiencia de compra.</w:t>
            </w:r>
          </w:p>
          <w:p w14:paraId="108979AB" w14:textId="77777777" w:rsidR="000C3389" w:rsidRDefault="000C3389" w:rsidP="000C3389">
            <w:pPr>
              <w:rPr>
                <w:lang w:val="es-CL"/>
              </w:rPr>
            </w:pPr>
            <w:r>
              <w:rPr>
                <w:lang w:val="es-CL"/>
              </w:rPr>
              <w:t>-Colaborador en trabajo en equipo, entregando puntos de vistas para alcanzar nuestro objetivo juntos.</w:t>
            </w:r>
          </w:p>
          <w:p w14:paraId="11C05148" w14:textId="77777777" w:rsidR="000C3389" w:rsidRDefault="000C3389" w:rsidP="000C3389">
            <w:pPr>
              <w:rPr>
                <w:lang w:val="es-CL"/>
              </w:rPr>
            </w:pPr>
            <w:r>
              <w:rPr>
                <w:lang w:val="es-CL"/>
              </w:rPr>
              <w:t xml:space="preserve">-Previa experiencia en trabajo </w:t>
            </w:r>
            <w:proofErr w:type="spellStart"/>
            <w:r>
              <w:rPr>
                <w:lang w:val="es-CL"/>
              </w:rPr>
              <w:t>part</w:t>
            </w:r>
            <w:proofErr w:type="spellEnd"/>
            <w:r>
              <w:rPr>
                <w:lang w:val="es-CL"/>
              </w:rPr>
              <w:t>-time 20 horas.</w:t>
            </w:r>
          </w:p>
          <w:p w14:paraId="472891B8" w14:textId="77777777" w:rsidR="000C3389" w:rsidRDefault="000C3389" w:rsidP="000C3389">
            <w:pPr>
              <w:rPr>
                <w:lang w:val="es-CL"/>
              </w:rPr>
            </w:pPr>
            <w:r>
              <w:rPr>
                <w:lang w:val="es-CL"/>
              </w:rPr>
              <w:t>-Puntual y responsable con los horarios.</w:t>
            </w:r>
          </w:p>
          <w:p w14:paraId="5327BADD" w14:textId="45E626E4" w:rsidR="000C3389" w:rsidRPr="000C3389" w:rsidRDefault="000C3389" w:rsidP="000C3389">
            <w:pPr>
              <w:rPr>
                <w:lang w:val="es-CL"/>
              </w:rPr>
            </w:pPr>
            <w:r>
              <w:rPr>
                <w:lang w:val="es-CL"/>
              </w:rPr>
              <w:t>-Respetuoso con la confianza que se da.</w:t>
            </w:r>
          </w:p>
        </w:tc>
      </w:tr>
    </w:tbl>
    <w:p w14:paraId="337C2F43" w14:textId="77777777" w:rsidR="0043117B" w:rsidRPr="000C3389" w:rsidRDefault="004A659A" w:rsidP="000C45FF">
      <w:pPr>
        <w:tabs>
          <w:tab w:val="left" w:pos="990"/>
        </w:tabs>
        <w:rPr>
          <w:lang w:val="es-CL"/>
        </w:rPr>
      </w:pPr>
    </w:p>
    <w:sectPr w:rsidR="0043117B" w:rsidRPr="000C3389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3BE69" w14:textId="77777777" w:rsidR="0078277D" w:rsidRDefault="0078277D" w:rsidP="000C45FF">
      <w:r>
        <w:separator/>
      </w:r>
    </w:p>
  </w:endnote>
  <w:endnote w:type="continuationSeparator" w:id="0">
    <w:p w14:paraId="2B32C30E" w14:textId="77777777" w:rsidR="0078277D" w:rsidRDefault="0078277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5BC6B" w14:textId="77777777" w:rsidR="0078277D" w:rsidRDefault="0078277D" w:rsidP="000C45FF">
      <w:r>
        <w:separator/>
      </w:r>
    </w:p>
  </w:footnote>
  <w:footnote w:type="continuationSeparator" w:id="0">
    <w:p w14:paraId="0276B0B6" w14:textId="77777777" w:rsidR="0078277D" w:rsidRDefault="0078277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DB854" w14:textId="77777777" w:rsidR="000C45FF" w:rsidRDefault="000C45FF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CC937A0" wp14:editId="1E67BA1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revisionView w:inkAnnotation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89"/>
    <w:rsid w:val="00036450"/>
    <w:rsid w:val="00094499"/>
    <w:rsid w:val="000C338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62F57"/>
    <w:rsid w:val="0037121F"/>
    <w:rsid w:val="003A6B7D"/>
    <w:rsid w:val="003B06CA"/>
    <w:rsid w:val="004071FC"/>
    <w:rsid w:val="00445947"/>
    <w:rsid w:val="004813B3"/>
    <w:rsid w:val="00496591"/>
    <w:rsid w:val="004A659A"/>
    <w:rsid w:val="004C63E4"/>
    <w:rsid w:val="004D3011"/>
    <w:rsid w:val="005262AC"/>
    <w:rsid w:val="005B3093"/>
    <w:rsid w:val="005E39D5"/>
    <w:rsid w:val="00600670"/>
    <w:rsid w:val="0062123A"/>
    <w:rsid w:val="00646E75"/>
    <w:rsid w:val="006771D0"/>
    <w:rsid w:val="006C4F10"/>
    <w:rsid w:val="00715FCB"/>
    <w:rsid w:val="00743101"/>
    <w:rsid w:val="007775E1"/>
    <w:rsid w:val="0078277D"/>
    <w:rsid w:val="007867A0"/>
    <w:rsid w:val="007927F5"/>
    <w:rsid w:val="00802CA0"/>
    <w:rsid w:val="0089288B"/>
    <w:rsid w:val="008F6329"/>
    <w:rsid w:val="009260CD"/>
    <w:rsid w:val="00952C25"/>
    <w:rsid w:val="00A2118D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7AE004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B359E4"/>
    <w:pPr>
      <w:outlineLvl w:val="3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1B2ABD"/>
    <w:rPr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25A26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036450"/>
  </w:style>
  <w:style w:type="character" w:customStyle="1" w:styleId="FechaCar">
    <w:name w:val="Fecha Car"/>
    <w:basedOn w:val="Fuentedeprrafopredeter"/>
    <w:link w:val="Fecha"/>
    <w:uiPriority w:val="99"/>
    <w:rsid w:val="00036450"/>
    <w:rPr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281FD5"/>
    <w:rPr>
      <w:color w:val="B85A22" w:themeColor="accent2" w:themeShade="BF"/>
      <w:u w:val="single"/>
    </w:rPr>
  </w:style>
  <w:style w:type="character" w:styleId="Mencinsinresolver">
    <w:name w:val="Unresolved Mention"/>
    <w:basedOn w:val="Fuentedeprrafopredeter"/>
    <w:uiPriority w:val="99"/>
    <w:semiHidden/>
    <w:rsid w:val="004813B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C45FF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C45FF"/>
    <w:rPr>
      <w:sz w:val="22"/>
      <w:szCs w:val="22"/>
    </w:rPr>
  </w:style>
  <w:style w:type="table" w:styleId="Tablaconcuadrcula">
    <w:name w:val="Table Grid"/>
    <w:basedOn w:val="Tabla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1B2ABD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theme" Target="theme/theme1.xml" /><Relationship Id="rId3" Type="http://schemas.openxmlformats.org/officeDocument/2006/relationships/customXml" Target="../customXml/item3.xml" /><Relationship Id="rId7" Type="http://schemas.openxmlformats.org/officeDocument/2006/relationships/footnotes" Target="footnotes.xml" /><Relationship Id="rId12" Type="http://schemas.openxmlformats.org/officeDocument/2006/relationships/glossaryDocument" Target="glossary/document.xml" /><Relationship Id="rId2" Type="http://schemas.openxmlformats.org/officeDocument/2006/relationships/customXml" Target="../customXml/item2.xml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fontTable" Target="fontTable.xml" /><Relationship Id="rId5" Type="http://schemas.openxmlformats.org/officeDocument/2006/relationships/settings" Target="settings.xml" /><Relationship Id="rId10" Type="http://schemas.openxmlformats.org/officeDocument/2006/relationships/header" Target="header1.xml" /><Relationship Id="rId4" Type="http://schemas.openxmlformats.org/officeDocument/2006/relationships/styles" Target="styles.xml" /><Relationship Id="rId9" Type="http://schemas.openxmlformats.org/officeDocument/2006/relationships/image" Target="media/image1.jpeg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 /><Relationship Id="rId1" Type="http://schemas.openxmlformats.org/officeDocument/2006/relationships/image" Target="media/image2.png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as%20Huenchulaf\AppData\Local\Microsoft\Office\16.0\DTS\en-US%7b8C4B7A76-DACC-4937-BFE5-2B26CAC64C14%7d\%7b0787E433-3002-4BF7-8DF7-023FBD20DF10%7dtf00546271_win32.dotx" TargetMode="External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65657F2B834CC68EA1728264F33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0C1078-F552-43BE-965F-871105774803}"/>
      </w:docPartPr>
      <w:docPartBody>
        <w:p w:rsidR="00C20419" w:rsidRDefault="008E6A77">
          <w:pPr>
            <w:pStyle w:val="D965657F2B834CC68EA1728264F335F0"/>
          </w:pPr>
          <w:r w:rsidRPr="00CB0055">
            <w:t>Contact</w:t>
          </w:r>
        </w:p>
      </w:docPartBody>
    </w:docPart>
    <w:docPart>
      <w:docPartPr>
        <w:name w:val="96FA5E9912E94F81B92ECDD6EFCD23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20F187-C8BB-4B47-9E27-61AE4462BF5B}"/>
      </w:docPartPr>
      <w:docPartBody>
        <w:p w:rsidR="00C20419" w:rsidRDefault="008E6A77">
          <w:pPr>
            <w:pStyle w:val="96FA5E9912E94F81B92ECDD6EFCD2371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319"/>
    <w:rsid w:val="00262319"/>
    <w:rsid w:val="0071097E"/>
    <w:rsid w:val="008E6A77"/>
    <w:rsid w:val="00C20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965657F2B834CC68EA1728264F335F0">
    <w:name w:val="D965657F2B834CC68EA1728264F335F0"/>
  </w:style>
  <w:style w:type="paragraph" w:customStyle="1" w:styleId="96FA5E9912E94F81B92ECDD6EFCD2371">
    <w:name w:val="96FA5E9912E94F81B92ECDD6EFCD2371"/>
  </w:style>
  <w:style w:type="character" w:styleId="Hipervnculo">
    <w:name w:val="Hyperlink"/>
    <w:basedOn w:val="Fuentedeprrafopredeter"/>
    <w:uiPriority w:val="99"/>
    <w:unhideWhenUsed/>
    <w:rPr>
      <w:color w:val="C45911" w:themeColor="accent2" w:themeShade="BF"/>
      <w:u w:val="single"/>
    </w:rPr>
  </w:style>
  <w:style w:type="paragraph" w:customStyle="1" w:styleId="121E3111E9C84D63BF6FE6436D6B6066">
    <w:name w:val="121E3111E9C84D63BF6FE6436D6B6066"/>
  </w:style>
  <w:style w:type="paragraph" w:customStyle="1" w:styleId="2849B7E56C9A4E37A48D588482439E5E">
    <w:name w:val="2849B7E56C9A4E37A48D588482439E5E"/>
  </w:style>
  <w:style w:type="paragraph" w:customStyle="1" w:styleId="903C3AB9EBF24E25BF34E4D34DBB4E6E">
    <w:name w:val="903C3AB9EBF24E25BF34E4D34DBB4E6E"/>
  </w:style>
  <w:style w:type="paragraph" w:customStyle="1" w:styleId="94409AF1AB8548CC93223D8465184919">
    <w:name w:val="94409AF1AB8548CC93223D8465184919"/>
  </w:style>
  <w:style w:type="paragraph" w:customStyle="1" w:styleId="5A11A40A041E445BAA7ECE28BEAA5D8C">
    <w:name w:val="5A11A40A041E445BAA7ECE28BEAA5D8C"/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%7b0787E433-3002-4BF7-8DF7-023FBD20DF10%7dtf00546271_win32.dotx</Template>
  <TotalTime>0</TotalTime>
  <Pages>1</Pages>
  <Words>126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2021-08-11T01:56:00Z</dcterms:created>
  <dcterms:modified xsi:type="dcterms:W3CDTF">2021-08-11T01:56:00Z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